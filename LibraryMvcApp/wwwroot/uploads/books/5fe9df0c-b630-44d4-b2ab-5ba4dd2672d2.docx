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57E" w:rsidRPr="0006757E" w:rsidRDefault="0006757E" w:rsidP="0006757E">
      <w:pPr>
        <w:bidi/>
        <w:rPr>
          <w:rFonts w:hint="cs"/>
          <w:sz w:val="6"/>
          <w:szCs w:val="6"/>
          <w:rtl/>
          <w:lang w:bidi="ar-EG"/>
        </w:rPr>
      </w:pPr>
    </w:p>
    <w:p w:rsidR="00AC43C2" w:rsidRPr="00AC43C2" w:rsidRDefault="00AC43C2" w:rsidP="0006757E">
      <w:pPr>
        <w:pStyle w:val="Heading2"/>
        <w:bidi/>
        <w:jc w:val="center"/>
        <w:rPr>
          <w:rFonts w:ascii="Tahoma" w:hAnsi="Tahoma" w:cs="AdvertisingBold"/>
          <w:color w:val="000000"/>
          <w:sz w:val="4"/>
          <w:szCs w:val="4"/>
          <w:rtl/>
        </w:rPr>
      </w:pPr>
    </w:p>
    <w:p w:rsidR="0006757E" w:rsidRDefault="0006757E" w:rsidP="00AC43C2">
      <w:pPr>
        <w:pStyle w:val="Heading2"/>
        <w:bidi/>
        <w:jc w:val="center"/>
        <w:rPr>
          <w:rFonts w:ascii="Tahoma" w:eastAsiaTheme="minorEastAsia" w:hAnsi="Tahoma" w:cs="AdvertisingBold"/>
          <w:color w:val="000000"/>
          <w:sz w:val="22"/>
          <w:szCs w:val="22"/>
          <w:rtl/>
          <w:lang w:eastAsia="en-US"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إيصال استلام أصناف لإجراء اختبارات وظيفية بالورش</w:t>
      </w:r>
    </w:p>
    <w:p w:rsidR="0006757E" w:rsidRPr="008B7835" w:rsidRDefault="0006757E" w:rsidP="0006757E">
      <w:pPr>
        <w:pStyle w:val="Heading2"/>
        <w:bidi/>
        <w:rPr>
          <w:rFonts w:ascii="Tahoma" w:eastAsiaTheme="minorEastAsia" w:hAnsi="Tahoma" w:cs="AdvertisingBold"/>
          <w:color w:val="000000"/>
          <w:sz w:val="22"/>
          <w:szCs w:val="22"/>
          <w:rtl/>
          <w:lang w:eastAsia="en-US"/>
        </w:rPr>
      </w:pPr>
      <w:r w:rsidRPr="008B7835"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>استلمت انا:</w:t>
      </w:r>
      <w:r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 xml:space="preserve">                                                                             التاريخ :</w:t>
      </w:r>
    </w:p>
    <w:p w:rsidR="0006757E" w:rsidRPr="008B7835" w:rsidRDefault="0006757E" w:rsidP="0006757E">
      <w:pPr>
        <w:pStyle w:val="Heading2"/>
        <w:bidi/>
        <w:rPr>
          <w:rFonts w:ascii="Tahoma" w:eastAsiaTheme="minorEastAsia" w:hAnsi="Tahoma" w:cs="AdvertisingBold"/>
          <w:color w:val="000000"/>
          <w:sz w:val="22"/>
          <w:szCs w:val="22"/>
          <w:rtl/>
          <w:lang w:eastAsia="en-US"/>
        </w:rPr>
      </w:pPr>
      <w:r w:rsidRPr="008B7835"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>الاسم:</w:t>
      </w:r>
      <w:r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 xml:space="preserve">                                                                                      </w:t>
      </w:r>
      <w:r w:rsidRPr="008B7835"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>السجل:</w:t>
      </w:r>
    </w:p>
    <w:p w:rsidR="0006757E" w:rsidRPr="00AC43C2" w:rsidRDefault="0006757E" w:rsidP="00AC43C2">
      <w:pPr>
        <w:pStyle w:val="Heading2"/>
        <w:tabs>
          <w:tab w:val="clear" w:pos="1304"/>
        </w:tabs>
        <w:bidi/>
        <w:ind w:left="283" w:right="284" w:hanging="29"/>
        <w:rPr>
          <w:rFonts w:ascii="Tahoma" w:hAnsi="Tahoma" w:cs="AdvertisingBold"/>
          <w:color w:val="000000"/>
          <w:sz w:val="22"/>
          <w:szCs w:val="22"/>
          <w:rtl/>
        </w:rPr>
      </w:pPr>
      <w:r w:rsidRPr="00AC43C2">
        <w:rPr>
          <w:rFonts w:ascii="Tahoma" w:eastAsiaTheme="minorEastAsia" w:hAnsi="Tahoma" w:cs="AdvertisingBold" w:hint="cs"/>
          <w:color w:val="000000"/>
          <w:sz w:val="22"/>
          <w:szCs w:val="22"/>
          <w:rtl/>
          <w:lang w:eastAsia="en-US"/>
        </w:rPr>
        <w:t>رئيس لجنة الفحص/مندوب القسم الطالب وعضو لجنة الفحص الاصناف الموضحة من مشمول امر التوريد/العقد رقم    /    /</w:t>
      </w:r>
    </w:p>
    <w:tbl>
      <w:tblPr>
        <w:tblStyle w:val="TableGrid"/>
        <w:bidiVisual/>
        <w:tblW w:w="0" w:type="auto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71"/>
        <w:gridCol w:w="1761"/>
        <w:gridCol w:w="2835"/>
        <w:gridCol w:w="966"/>
        <w:gridCol w:w="1068"/>
        <w:gridCol w:w="1065"/>
        <w:gridCol w:w="1066"/>
        <w:gridCol w:w="1194"/>
      </w:tblGrid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م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رقم الصنف</w:t>
            </w: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اسم الصنف</w:t>
            </w: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الكمية</w:t>
            </w: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تاريخ الاستلام</w:t>
            </w: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تاريخ الاعادة</w:t>
            </w: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حالة الاختبار</w:t>
            </w: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ملاحظات</w:t>
            </w: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7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9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06757E" w:rsidTr="000D6A26">
        <w:trPr>
          <w:jc w:val="center"/>
        </w:trPr>
        <w:tc>
          <w:tcPr>
            <w:tcW w:w="47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06757E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10</w:t>
            </w:r>
          </w:p>
        </w:tc>
        <w:tc>
          <w:tcPr>
            <w:tcW w:w="1761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83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8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5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66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94" w:type="dxa"/>
            <w:vAlign w:val="center"/>
          </w:tcPr>
          <w:p w:rsidR="0006757E" w:rsidRPr="0006757E" w:rsidRDefault="0006757E" w:rsidP="000D6A26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:rsidR="00D00468" w:rsidRDefault="00D00468" w:rsidP="0006757E">
      <w:pPr>
        <w:bidi/>
        <w:jc w:val="center"/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</w:pPr>
    </w:p>
    <w:p w:rsidR="0006757E" w:rsidRDefault="0006757E" w:rsidP="00D00468">
      <w:pPr>
        <w:bidi/>
        <w:jc w:val="center"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>يملأ بمعرفة مندوب الوارد عند تسليم الاصناف عدا حالة الاختبار</w:t>
      </w:r>
    </w:p>
    <w:p w:rsidR="00AC43C2" w:rsidRPr="00D00468" w:rsidRDefault="00AC43C2" w:rsidP="00AC43C2">
      <w:pPr>
        <w:bidi/>
        <w:jc w:val="center"/>
        <w:rPr>
          <w:rFonts w:ascii="Tahoma" w:hAnsi="Tahoma" w:cs="AdvertisingBold"/>
          <w:b/>
          <w:bCs/>
          <w:color w:val="000000"/>
          <w:sz w:val="14"/>
          <w:szCs w:val="14"/>
          <w:rtl/>
        </w:rPr>
      </w:pPr>
      <w:bookmarkStart w:id="0" w:name="_GoBack"/>
      <w:bookmarkEnd w:id="0"/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u w:val="single"/>
          <w:rtl/>
        </w:rPr>
      </w:pPr>
      <w:r w:rsidRPr="0006757E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       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                                                              </w:t>
      </w:r>
      <w:r w:rsid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</w:t>
      </w:r>
      <w:r w:rsidRPr="00AC43C2">
        <w:rPr>
          <w:rFonts w:ascii="Tahoma" w:hAnsi="Tahoma" w:cs="AdvertisingBold"/>
          <w:b/>
          <w:bCs/>
          <w:color w:val="000000"/>
          <w:sz w:val="22"/>
          <w:szCs w:val="22"/>
          <w:u w:val="single"/>
          <w:rtl/>
        </w:rPr>
        <w:t>المستلم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                                                    </w:t>
      </w:r>
      <w:r w:rsid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</w:t>
      </w:r>
      <w:r w:rsid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</w:t>
      </w:r>
      <w:r w:rsidRPr="00AC43C2">
        <w:rPr>
          <w:rFonts w:ascii="Tahoma" w:hAnsi="Tahoma" w:cs="AdvertisingBold"/>
          <w:b/>
          <w:bCs/>
          <w:color w:val="000000"/>
          <w:sz w:val="22"/>
          <w:szCs w:val="22"/>
          <w:rtl/>
        </w:rPr>
        <w:t>الاسم: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                                                        </w:t>
      </w:r>
      <w:r w:rsid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</w:t>
      </w:r>
      <w:r w:rsidRPr="00AC43C2">
        <w:rPr>
          <w:rFonts w:ascii="Tahoma" w:hAnsi="Tahoma" w:cs="AdvertisingBold"/>
          <w:b/>
          <w:bCs/>
          <w:color w:val="000000"/>
          <w:sz w:val="22"/>
          <w:szCs w:val="22"/>
          <w:rtl/>
        </w:rPr>
        <w:t>السجل: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                                                       </w:t>
      </w:r>
      <w:r w:rsid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</w:t>
      </w:r>
      <w:r w:rsidRPr="00AC43C2">
        <w:rPr>
          <w:rFonts w:ascii="Tahoma" w:hAnsi="Tahoma" w:cs="AdvertisingBold"/>
          <w:b/>
          <w:bCs/>
          <w:color w:val="000000"/>
          <w:sz w:val="22"/>
          <w:szCs w:val="22"/>
          <w:rtl/>
        </w:rPr>
        <w:t>توقيع: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مفتش الوارد                                                                     </w:t>
      </w: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u w:val="single"/>
          <w:rtl/>
        </w:rPr>
        <w:t>مندوب الوارد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الاسم:                                                                            الاسم:</w:t>
      </w:r>
    </w:p>
    <w:p w:rsidR="0006757E" w:rsidRPr="00AC43C2" w:rsidRDefault="0006757E" w:rsidP="0006757E">
      <w:pPr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السجل: :                                                                       السجل:     </w:t>
      </w:r>
    </w:p>
    <w:p w:rsidR="0006757E" w:rsidRPr="00AC43C2" w:rsidRDefault="0006757E" w:rsidP="0006757E">
      <w:pPr>
        <w:tabs>
          <w:tab w:val="left" w:pos="4053"/>
          <w:tab w:val="left" w:pos="4478"/>
          <w:tab w:val="left" w:pos="4620"/>
          <w:tab w:val="left" w:pos="4762"/>
        </w:tabs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توقيع: :                                                                        توقيع :                     </w:t>
      </w:r>
    </w:p>
    <w:p w:rsidR="0006757E" w:rsidRPr="00AC43C2" w:rsidRDefault="0006757E" w:rsidP="0006757E">
      <w:pPr>
        <w:tabs>
          <w:tab w:val="left" w:pos="4053"/>
          <w:tab w:val="left" w:pos="4478"/>
          <w:tab w:val="left" w:pos="4620"/>
          <w:tab w:val="left" w:pos="4762"/>
        </w:tabs>
        <w:bidi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 xml:space="preserve">                                                                                                                                                                يعتمد </w:t>
      </w:r>
    </w:p>
    <w:p w:rsidR="0006757E" w:rsidRPr="00AC43C2" w:rsidRDefault="0006757E" w:rsidP="0006757E">
      <w:pPr>
        <w:tabs>
          <w:tab w:val="left" w:pos="4053"/>
          <w:tab w:val="left" w:pos="4478"/>
          <w:tab w:val="left" w:pos="4620"/>
          <w:tab w:val="left" w:pos="4762"/>
        </w:tabs>
        <w:bidi/>
        <w:jc w:val="right"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>مدير عام المخازن</w:t>
      </w:r>
    </w:p>
    <w:p w:rsidR="0006757E" w:rsidRPr="00AC43C2" w:rsidRDefault="0006757E" w:rsidP="0006757E">
      <w:pPr>
        <w:tabs>
          <w:tab w:val="left" w:pos="4053"/>
          <w:tab w:val="left" w:pos="4478"/>
          <w:tab w:val="left" w:pos="4620"/>
          <w:tab w:val="left" w:pos="4762"/>
        </w:tabs>
        <w:bidi/>
        <w:jc w:val="right"/>
        <w:rPr>
          <w:rFonts w:ascii="Tahoma" w:hAnsi="Tahoma" w:cs="AdvertisingBold"/>
          <w:b/>
          <w:bCs/>
          <w:color w:val="000000"/>
          <w:sz w:val="22"/>
          <w:szCs w:val="22"/>
          <w:rtl/>
        </w:rPr>
      </w:pPr>
      <w:r w:rsidRPr="00AC43C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>(                       )</w:t>
      </w:r>
    </w:p>
    <w:p w:rsidR="0006757E" w:rsidRPr="0006757E" w:rsidRDefault="0006757E" w:rsidP="0006757E">
      <w:pPr>
        <w:tabs>
          <w:tab w:val="left" w:pos="4053"/>
          <w:tab w:val="left" w:pos="4478"/>
          <w:tab w:val="left" w:pos="4620"/>
          <w:tab w:val="left" w:pos="4762"/>
        </w:tabs>
        <w:bidi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  <w:r w:rsidRPr="0006757E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....................................................................................................................................</w:t>
      </w:r>
      <w:r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........................</w:t>
      </w:r>
      <w:r w:rsidRPr="0006757E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..</w:t>
      </w:r>
    </w:p>
    <w:p w:rsidR="0006757E" w:rsidRDefault="0006757E" w:rsidP="00AC43C2">
      <w:pPr>
        <w:tabs>
          <w:tab w:val="left" w:pos="4053"/>
          <w:tab w:val="left" w:pos="4478"/>
          <w:tab w:val="left" w:pos="4620"/>
          <w:tab w:val="left" w:pos="4762"/>
        </w:tabs>
        <w:bidi/>
        <w:spacing w:line="276" w:lineRule="auto"/>
        <w:rPr>
          <w:rFonts w:ascii="Tahoma" w:hAnsi="Tahoma" w:cs="AdvertisingBold"/>
          <w:b/>
          <w:bCs/>
          <w:color w:val="000000"/>
          <w:sz w:val="24"/>
          <w:szCs w:val="24"/>
          <w:u w:val="single"/>
          <w:rtl/>
        </w:rPr>
      </w:pPr>
      <w:r w:rsidRPr="0006757E">
        <w:rPr>
          <w:rFonts w:ascii="Tahoma" w:hAnsi="Tahoma" w:cs="AdvertisingBold" w:hint="cs"/>
          <w:b/>
          <w:bCs/>
          <w:color w:val="000000"/>
          <w:sz w:val="24"/>
          <w:szCs w:val="24"/>
          <w:u w:val="single"/>
          <w:rtl/>
        </w:rPr>
        <w:t xml:space="preserve">القرار يملأ بعد اجراء الاختبارات </w:t>
      </w:r>
    </w:p>
    <w:p w:rsidR="00AC43C2" w:rsidRPr="00AC43C2" w:rsidRDefault="00AC43C2" w:rsidP="00AC43C2">
      <w:pPr>
        <w:tabs>
          <w:tab w:val="left" w:pos="4053"/>
          <w:tab w:val="left" w:pos="4478"/>
          <w:tab w:val="left" w:pos="4620"/>
          <w:tab w:val="left" w:pos="4762"/>
        </w:tabs>
        <w:bidi/>
        <w:spacing w:line="276" w:lineRule="auto"/>
        <w:rPr>
          <w:rFonts w:ascii="Tahoma" w:hAnsi="Tahoma" w:cs="AdvertisingBold"/>
          <w:b/>
          <w:bCs/>
          <w:color w:val="000000"/>
          <w:sz w:val="4"/>
          <w:szCs w:val="4"/>
          <w:u w:val="single"/>
          <w:rtl/>
        </w:rPr>
      </w:pPr>
    </w:p>
    <w:p w:rsidR="0006757E" w:rsidRPr="0006757E" w:rsidRDefault="00866C1F" w:rsidP="00AC43C2">
      <w:pPr>
        <w:bidi/>
        <w:spacing w:line="276" w:lineRule="auto"/>
        <w:rPr>
          <w:rFonts w:asciiTheme="minorBidi" w:hAnsiTheme="minorBidi" w:cs="AdvertisingBold"/>
          <w:sz w:val="24"/>
          <w:szCs w:val="24"/>
          <w:rtl/>
        </w:rPr>
      </w:pPr>
      <w:r>
        <w:rPr>
          <w:rFonts w:asciiTheme="minorBidi" w:hAnsiTheme="minorBidi" w:cs="AdvertisingBold"/>
          <w:noProof/>
          <w:sz w:val="24"/>
          <w:szCs w:val="24"/>
          <w:rtl/>
          <w:lang w:eastAsia="en-US"/>
        </w:rPr>
        <w:pict>
          <v:rect id="_x0000_s1026" style="position:absolute;left:0;text-align:left;margin-left:529.15pt;margin-top:5.4pt;width:7.15pt;height:7.15pt;z-index:251658240" strokeweight="1.5pt">
            <w10:wrap anchorx="page"/>
          </v:rect>
        </w:pic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           مقبولة وتعاد للمورد </w:t>
      </w:r>
    </w:p>
    <w:p w:rsidR="0006757E" w:rsidRPr="0006757E" w:rsidRDefault="00866C1F" w:rsidP="00AC43C2">
      <w:pPr>
        <w:bidi/>
        <w:spacing w:line="276" w:lineRule="auto"/>
        <w:rPr>
          <w:rFonts w:asciiTheme="minorBidi" w:hAnsiTheme="minorBidi" w:cs="AdvertisingBold"/>
          <w:sz w:val="24"/>
          <w:szCs w:val="24"/>
          <w:rtl/>
        </w:rPr>
      </w:pPr>
      <w:r>
        <w:rPr>
          <w:rFonts w:asciiTheme="minorBidi" w:hAnsiTheme="minorBidi" w:cs="AdvertisingBold"/>
          <w:noProof/>
          <w:sz w:val="24"/>
          <w:szCs w:val="24"/>
          <w:rtl/>
          <w:lang w:eastAsia="en-US"/>
        </w:rPr>
        <w:pict>
          <v:rect id="_x0000_s1027" style="position:absolute;left:0;text-align:left;margin-left:529.15pt;margin-top:6.3pt;width:7.15pt;height:7.15pt;z-index:251659264" strokeweight="1.5pt">
            <w10:wrap anchorx="page"/>
          </v:rect>
        </w:pic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         </w:t>
      </w:r>
      <w:r w:rsidR="0006757E">
        <w:rPr>
          <w:rFonts w:asciiTheme="minorBidi" w:hAnsiTheme="minorBidi" w:cs="AdvertisingBold" w:hint="cs"/>
          <w:sz w:val="24"/>
          <w:szCs w:val="24"/>
          <w:rtl/>
        </w:rPr>
        <w:t xml:space="preserve"> </w: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مقبولة ولا تعاد للمورد لتركيبها نهائيا </w:t>
      </w:r>
    </w:p>
    <w:p w:rsidR="0006757E" w:rsidRDefault="00866C1F" w:rsidP="00AC43C2">
      <w:pPr>
        <w:bidi/>
        <w:spacing w:line="276" w:lineRule="auto"/>
        <w:rPr>
          <w:rFonts w:asciiTheme="minorBidi" w:hAnsiTheme="minorBidi" w:cs="AdvertisingBold"/>
          <w:sz w:val="24"/>
          <w:szCs w:val="24"/>
          <w:rtl/>
        </w:rPr>
      </w:pPr>
      <w:r>
        <w:rPr>
          <w:rFonts w:ascii="Tahoma" w:hAnsi="Tahoma" w:cs="AdvertisingBold"/>
          <w:b/>
          <w:bCs/>
          <w:noProof/>
          <w:color w:val="000000"/>
          <w:sz w:val="24"/>
          <w:szCs w:val="24"/>
          <w:u w:val="single"/>
          <w:rtl/>
          <w:lang w:eastAsia="en-US"/>
        </w:rPr>
        <w:pict>
          <v:rect id="_x0000_s1028" style="position:absolute;left:0;text-align:left;margin-left:529.15pt;margin-top:4.5pt;width:7.15pt;height:7.15pt;z-index:251660288" strokeweight="1.5pt">
            <w10:wrap anchorx="page"/>
          </v:rect>
        </w:pic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      </w:t>
      </w:r>
      <w:r w:rsidR="0006757E">
        <w:rPr>
          <w:rFonts w:asciiTheme="minorBidi" w:hAnsiTheme="minorBidi" w:cs="AdvertisingBold" w:hint="cs"/>
          <w:sz w:val="24"/>
          <w:szCs w:val="24"/>
          <w:rtl/>
        </w:rPr>
        <w:t xml:space="preserve">  </w: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</w:t>
      </w:r>
      <w:r w:rsidR="0006757E">
        <w:rPr>
          <w:rFonts w:asciiTheme="minorBidi" w:hAnsiTheme="minorBidi" w:cs="AdvertisingBold" w:hint="cs"/>
          <w:sz w:val="24"/>
          <w:szCs w:val="24"/>
          <w:rtl/>
        </w:rPr>
        <w:t xml:space="preserve"> </w:t>
      </w:r>
      <w:r w:rsidR="0006757E" w:rsidRPr="0006757E">
        <w:rPr>
          <w:rFonts w:asciiTheme="minorBidi" w:hAnsiTheme="minorBidi" w:cs="AdvertisingBold" w:hint="cs"/>
          <w:sz w:val="24"/>
          <w:szCs w:val="24"/>
          <w:rtl/>
        </w:rPr>
        <w:t xml:space="preserve"> مرفوضة وتعاد للمورد </w:t>
      </w:r>
    </w:p>
    <w:p w:rsidR="00AC43C2" w:rsidRPr="0006757E" w:rsidRDefault="00AC43C2" w:rsidP="00AC43C2">
      <w:pPr>
        <w:bidi/>
        <w:rPr>
          <w:rFonts w:asciiTheme="minorBidi" w:hAnsiTheme="minorBidi" w:cs="AdvertisingBold"/>
          <w:sz w:val="24"/>
          <w:szCs w:val="24"/>
          <w:rtl/>
        </w:rPr>
      </w:pPr>
    </w:p>
    <w:p w:rsidR="0006757E" w:rsidRPr="0006757E" w:rsidRDefault="0006757E" w:rsidP="0006757E">
      <w:pPr>
        <w:bidi/>
        <w:rPr>
          <w:rFonts w:asciiTheme="minorBidi" w:hAnsiTheme="minorBidi" w:cs="AdvertisingBold"/>
          <w:sz w:val="24"/>
          <w:szCs w:val="24"/>
          <w:rtl/>
        </w:rPr>
      </w:pPr>
      <w:r>
        <w:rPr>
          <w:rFonts w:asciiTheme="minorBidi" w:hAnsiTheme="minorBidi" w:cs="AdvertisingBold" w:hint="cs"/>
          <w:sz w:val="24"/>
          <w:szCs w:val="24"/>
          <w:rtl/>
        </w:rPr>
        <w:t xml:space="preserve">                       </w:t>
      </w:r>
      <w:r w:rsidRPr="0006757E">
        <w:rPr>
          <w:rFonts w:asciiTheme="minorBidi" w:hAnsiTheme="minorBidi" w:cs="AdvertisingBold" w:hint="cs"/>
          <w:sz w:val="24"/>
          <w:szCs w:val="24"/>
          <w:rtl/>
        </w:rPr>
        <w:t xml:space="preserve">رئيس لجنة الفحص                                                             مدير عام الرقابة على الجودة </w:t>
      </w:r>
    </w:p>
    <w:p w:rsidR="0006757E" w:rsidRDefault="0006757E" w:rsidP="0006757E">
      <w:pPr>
        <w:bidi/>
        <w:rPr>
          <w:rFonts w:asciiTheme="minorBidi" w:hAnsiTheme="minorBidi" w:cs="AdvertisingBold"/>
          <w:sz w:val="24"/>
          <w:szCs w:val="24"/>
          <w:rtl/>
        </w:rPr>
      </w:pPr>
      <w:r>
        <w:rPr>
          <w:rFonts w:asciiTheme="minorBidi" w:hAnsiTheme="minorBidi" w:cs="AdvertisingBold" w:hint="cs"/>
          <w:sz w:val="24"/>
          <w:szCs w:val="24"/>
          <w:rtl/>
        </w:rPr>
        <w:t xml:space="preserve">                      </w:t>
      </w:r>
      <w:r w:rsidRPr="0006757E">
        <w:rPr>
          <w:rFonts w:asciiTheme="minorBidi" w:hAnsiTheme="minorBidi" w:cs="AdvertisingBold" w:hint="cs"/>
          <w:sz w:val="24"/>
          <w:szCs w:val="24"/>
          <w:rtl/>
        </w:rPr>
        <w:t xml:space="preserve">(                        )                                                                      (                                     ) </w:t>
      </w:r>
    </w:p>
    <w:sectPr w:rsidR="0006757E" w:rsidSect="004042B2">
      <w:headerReference w:type="default" r:id="rId9"/>
      <w:footerReference w:type="default" r:id="rId10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6C1F" w:rsidRDefault="00866C1F">
      <w:r>
        <w:separator/>
      </w:r>
    </w:p>
  </w:endnote>
  <w:endnote w:type="continuationSeparator" w:id="0">
    <w:p w:rsidR="00866C1F" w:rsidRDefault="00866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866C1F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AC43C2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AC43C2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270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6C1F" w:rsidRDefault="00866C1F">
      <w:r>
        <w:separator/>
      </w:r>
    </w:p>
  </w:footnote>
  <w:footnote w:type="continuationSeparator" w:id="0">
    <w:p w:rsidR="00866C1F" w:rsidRDefault="00866C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866C1F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AC43C2" w:rsidP="00D00468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14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إيصال استلام اصناف لإجراء اختبارات وظيفية بالورش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270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D6A26"/>
    <w:rsid w:val="000F0922"/>
    <w:rsid w:val="00125375"/>
    <w:rsid w:val="001320D3"/>
    <w:rsid w:val="00133A40"/>
    <w:rsid w:val="0014140E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66C1F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C43C2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00468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74F17-2F61-4202-817A-C49D7D592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544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103</cp:revision>
  <cp:lastPrinted>2025-04-29T06:36:00Z</cp:lastPrinted>
  <dcterms:created xsi:type="dcterms:W3CDTF">2007-10-22T08:13:00Z</dcterms:created>
  <dcterms:modified xsi:type="dcterms:W3CDTF">2025-09-25T10:58:00Z</dcterms:modified>
</cp:coreProperties>
</file>