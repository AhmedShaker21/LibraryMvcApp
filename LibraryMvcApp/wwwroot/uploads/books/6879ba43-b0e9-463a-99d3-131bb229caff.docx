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A4" w:rsidRPr="00CF78A4" w:rsidRDefault="007C1F08" w:rsidP="007C1F08">
      <w:pPr>
        <w:tabs>
          <w:tab w:val="left" w:pos="2393"/>
          <w:tab w:val="center" w:pos="5443"/>
        </w:tabs>
        <w:bidi/>
        <w:ind w:left="255"/>
        <w:rPr>
          <w:rFonts w:ascii="Tahoma" w:hAnsi="Tahoma" w:cs="AdvertisingBold"/>
          <w:b/>
          <w:bCs/>
          <w:color w:val="000000"/>
          <w:sz w:val="24"/>
          <w:szCs w:val="24"/>
        </w:rPr>
      </w:pPr>
      <w:r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                          </w:t>
      </w:r>
      <w:r w:rsidR="00F17CEF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 </w:t>
      </w:r>
      <w:r w:rsidR="00CF78A4" w:rsidRPr="00CF78A4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اجراء رقم </w:t>
      </w:r>
      <w:r w:rsidR="00CF78A4" w:rsidRPr="00CF78A4">
        <w:rPr>
          <w:rFonts w:ascii="Tahoma" w:hAnsi="Tahoma" w:cs="AdvertisingBold"/>
          <w:b/>
          <w:bCs/>
          <w:color w:val="000000"/>
          <w:sz w:val="24"/>
          <w:szCs w:val="24"/>
        </w:rPr>
        <w:t>ACFQP 51-07</w:t>
      </w:r>
      <w:r w:rsidR="00CF78A4" w:rsidRPr="00CF78A4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 ملحق رقم ( 3- </w:t>
      </w:r>
      <w:r w:rsidR="00CF78A4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1</w:t>
      </w:r>
      <w:r w:rsidR="00CF78A4" w:rsidRPr="00CF78A4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 )</w:t>
      </w:r>
      <w:r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 xml:space="preserve">  </w:t>
      </w:r>
    </w:p>
    <w:p w:rsidR="00CF78A4" w:rsidRPr="00CF78A4" w:rsidRDefault="00CF78A4" w:rsidP="00F17CEF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4"/>
          <w:szCs w:val="24"/>
          <w:rtl/>
        </w:rPr>
      </w:pPr>
      <w:r w:rsidRPr="00CF78A4">
        <w:rPr>
          <w:rFonts w:ascii="Tahoma" w:hAnsi="Tahoma" w:cs="AdvertisingBold" w:hint="cs"/>
          <w:color w:val="000000"/>
          <w:sz w:val="24"/>
          <w:szCs w:val="24"/>
          <w:rtl/>
        </w:rPr>
        <w:t>تشكيل لجنة فحص لأمر توريد نموذج رقم (ن/51/209)</w:t>
      </w:r>
    </w:p>
    <w:tbl>
      <w:tblPr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01"/>
        <w:gridCol w:w="4771"/>
      </w:tblGrid>
      <w:tr w:rsidR="00CF78A4" w:rsidTr="00A515A3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CF78A4" w:rsidRPr="007C1F08" w:rsidRDefault="00C824D9" w:rsidP="00C824D9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CF78A4" w:rsidRPr="007C1F08" w:rsidRDefault="00EC2442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664896" behindDoc="0" locked="0" layoutInCell="1" allowOverlap="1" wp14:anchorId="2295E3C6" wp14:editId="6B4FF2BA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F78A4" w:rsidRPr="007C1F08" w:rsidRDefault="00CF78A4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CF78A4" w:rsidRPr="007C1F08" w:rsidRDefault="00CF78A4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CF78A4" w:rsidRPr="007C1F08" w:rsidRDefault="00CF78A4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CF78A4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</w:t>
            </w:r>
            <w:r w:rsidR="00CF78A4"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</w:tr>
    </w:tbl>
    <w:p w:rsidR="00CF78A4" w:rsidRPr="00D05D64" w:rsidRDefault="00CF78A4" w:rsidP="00CF78A4">
      <w:pPr>
        <w:bidi/>
        <w:rPr>
          <w:sz w:val="12"/>
          <w:szCs w:val="12"/>
          <w:rtl/>
        </w:rPr>
      </w:pPr>
    </w:p>
    <w:p w:rsidR="00CF78A4" w:rsidRPr="00EF12B6" w:rsidRDefault="00CF78A4" w:rsidP="00B356E1">
      <w:pPr>
        <w:bidi/>
        <w:jc w:val="center"/>
        <w:rPr>
          <w:rFonts w:ascii="Tahoma" w:hAnsi="Tahoma" w:cs="AdvertisingBold"/>
          <w:noProof/>
          <w:color w:val="000000"/>
          <w:u w:val="single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u w:val="single"/>
          <w:rtl/>
          <w:lang w:eastAsia="en-US"/>
        </w:rPr>
        <w:t>( نموذج تشكيل لجنة فحص لأمر توريد )</w:t>
      </w:r>
    </w:p>
    <w:p w:rsidR="00CF78A4" w:rsidRPr="00EF12B6" w:rsidRDefault="00CF78A4" w:rsidP="00CF78A4">
      <w:pPr>
        <w:bidi/>
        <w:rPr>
          <w:rFonts w:ascii="Tahoma" w:hAnsi="Tahoma" w:cs="AdvertisingBold"/>
          <w:noProof/>
          <w:color w:val="000000"/>
          <w:u w:val="single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rtl/>
          <w:lang w:eastAsia="en-US"/>
        </w:rPr>
        <w:t xml:space="preserve">           </w:t>
      </w:r>
      <w:r w:rsidRPr="00EF12B6">
        <w:rPr>
          <w:rFonts w:ascii="Tahoma" w:hAnsi="Tahoma" w:cs="AdvertisingBold" w:hint="cs"/>
          <w:noProof/>
          <w:color w:val="000000"/>
          <w:u w:val="single"/>
          <w:rtl/>
          <w:lang w:eastAsia="en-US"/>
        </w:rPr>
        <w:t>تشكل لجنة من السادة الأتية أسماؤهم بعد لفحص مشمول أمر التوريد الاتي</w:t>
      </w:r>
      <w:r>
        <w:rPr>
          <w:rFonts w:ascii="Tahoma" w:hAnsi="Tahoma" w:cs="AdvertisingBold" w:hint="cs"/>
          <w:b/>
          <w:bCs/>
          <w:noProof/>
          <w:color w:val="000000"/>
          <w:u w:val="single"/>
          <w:rtl/>
          <w:lang w:eastAsia="en-US"/>
        </w:rPr>
        <w:t xml:space="preserve"> </w:t>
      </w:r>
      <w:r w:rsidRPr="00EF12B6">
        <w:rPr>
          <w:rFonts w:ascii="Tahoma" w:hAnsi="Tahoma" w:cs="AdvertisingBold" w:hint="cs"/>
          <w:noProof/>
          <w:color w:val="000000"/>
          <w:u w:val="single"/>
          <w:rtl/>
          <w:lang w:eastAsia="en-US"/>
        </w:rPr>
        <w:t>بياناته:-</w:t>
      </w:r>
    </w:p>
    <w:tbl>
      <w:tblPr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411"/>
        <w:gridCol w:w="7161"/>
      </w:tblGrid>
      <w:tr w:rsidR="00CF78A4" w:rsidRPr="00EF12B6" w:rsidTr="00F17CEF">
        <w:trPr>
          <w:jc w:val="center"/>
        </w:trPr>
        <w:tc>
          <w:tcPr>
            <w:tcW w:w="2588" w:type="dxa"/>
            <w:shd w:val="clear" w:color="auto" w:fill="auto"/>
            <w:vAlign w:val="center"/>
          </w:tcPr>
          <w:p w:rsidR="00CF78A4" w:rsidRPr="00A515A3" w:rsidRDefault="00CF78A4" w:rsidP="00F17CEF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رقم امر التوريد</w:t>
            </w:r>
          </w:p>
        </w:tc>
        <w:tc>
          <w:tcPr>
            <w:tcW w:w="8009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</w:p>
        </w:tc>
      </w:tr>
      <w:tr w:rsidR="00CF78A4" w:rsidRPr="00EF12B6" w:rsidTr="00F17CEF">
        <w:trPr>
          <w:jc w:val="center"/>
        </w:trPr>
        <w:tc>
          <w:tcPr>
            <w:tcW w:w="2588" w:type="dxa"/>
            <w:shd w:val="clear" w:color="auto" w:fill="auto"/>
            <w:vAlign w:val="center"/>
          </w:tcPr>
          <w:p w:rsidR="00CF78A4" w:rsidRPr="00A515A3" w:rsidRDefault="00CF78A4" w:rsidP="00F17CEF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مشمول امر التوريد</w:t>
            </w:r>
          </w:p>
        </w:tc>
        <w:tc>
          <w:tcPr>
            <w:tcW w:w="8009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</w:p>
        </w:tc>
      </w:tr>
      <w:tr w:rsidR="00CF78A4" w:rsidRPr="00EF12B6" w:rsidTr="00F17CEF">
        <w:trPr>
          <w:jc w:val="center"/>
        </w:trPr>
        <w:tc>
          <w:tcPr>
            <w:tcW w:w="2588" w:type="dxa"/>
            <w:shd w:val="clear" w:color="auto" w:fill="auto"/>
            <w:vAlign w:val="center"/>
          </w:tcPr>
          <w:p w:rsidR="00CF78A4" w:rsidRPr="00A515A3" w:rsidRDefault="00CF78A4" w:rsidP="00F17CEF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جهة التوريد</w:t>
            </w:r>
          </w:p>
        </w:tc>
        <w:tc>
          <w:tcPr>
            <w:tcW w:w="8009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</w:p>
        </w:tc>
      </w:tr>
    </w:tbl>
    <w:p w:rsidR="007C1F08" w:rsidRDefault="007C1F08" w:rsidP="00CF78A4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</w:p>
    <w:p w:rsidR="00CF78A4" w:rsidRPr="00EF12B6" w:rsidRDefault="00CF78A4" w:rsidP="007C1F08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>أ</w:t>
      </w:r>
      <w:r w:rsidRPr="00EF12B6">
        <w:rPr>
          <w:rFonts w:ascii="Tahoma" w:hAnsi="Tahoma" w:cs="AdvertisingBold" w:hint="cs"/>
          <w:noProof/>
          <w:color w:val="000000"/>
          <w:sz w:val="22"/>
          <w:szCs w:val="22"/>
          <w:u w:val="single"/>
          <w:rtl/>
          <w:lang w:eastAsia="en-US"/>
        </w:rPr>
        <w:t>- لجنة البت في العروض :</w:t>
      </w:r>
    </w:p>
    <w:p w:rsidR="00CF78A4" w:rsidRPr="00EF12B6" w:rsidRDefault="00CF78A4" w:rsidP="00CF78A4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 xml:space="preserve">              لجنة البت في العروض المقدمة و المشكلة بأمر مدير القطاع المالي و التجاري</w:t>
      </w:r>
    </w:p>
    <w:p w:rsidR="00CF78A4" w:rsidRPr="00EF12B6" w:rsidRDefault="00CF78A4" w:rsidP="00CF78A4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 xml:space="preserve">                              رقم :.....................   بتاريخ :          /            /</w:t>
      </w:r>
    </w:p>
    <w:tbl>
      <w:tblPr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05"/>
        <w:gridCol w:w="3205"/>
        <w:gridCol w:w="3082"/>
        <w:gridCol w:w="2680"/>
      </w:tblGrid>
      <w:tr w:rsidR="00CF78A4" w:rsidRPr="00EF12B6" w:rsidTr="007C1F08">
        <w:trPr>
          <w:jc w:val="center"/>
        </w:trPr>
        <w:tc>
          <w:tcPr>
            <w:tcW w:w="645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م</w:t>
            </w:r>
          </w:p>
        </w:tc>
        <w:tc>
          <w:tcPr>
            <w:tcW w:w="3568" w:type="dxa"/>
            <w:shd w:val="clear" w:color="auto" w:fill="auto"/>
          </w:tcPr>
          <w:p w:rsidR="00CF78A4" w:rsidRPr="00A515A3" w:rsidRDefault="00CF78A4" w:rsidP="00A515A3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الاسم</w:t>
            </w:r>
          </w:p>
        </w:tc>
        <w:tc>
          <w:tcPr>
            <w:tcW w:w="3434" w:type="dxa"/>
            <w:shd w:val="clear" w:color="auto" w:fill="auto"/>
          </w:tcPr>
          <w:p w:rsidR="00CF78A4" w:rsidRPr="00A515A3" w:rsidRDefault="00CF78A4" w:rsidP="00A515A3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الجهة التابع لها</w:t>
            </w:r>
          </w:p>
        </w:tc>
        <w:tc>
          <w:tcPr>
            <w:tcW w:w="2916" w:type="dxa"/>
            <w:shd w:val="clear" w:color="auto" w:fill="auto"/>
          </w:tcPr>
          <w:p w:rsidR="00CF78A4" w:rsidRPr="00A515A3" w:rsidRDefault="00CF78A4" w:rsidP="00A515A3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ملاحظات</w:t>
            </w:r>
          </w:p>
        </w:tc>
      </w:tr>
      <w:tr w:rsidR="00CF78A4" w:rsidRPr="00EF12B6" w:rsidTr="007C1F08">
        <w:trPr>
          <w:jc w:val="center"/>
        </w:trPr>
        <w:tc>
          <w:tcPr>
            <w:tcW w:w="645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1</w:t>
            </w:r>
          </w:p>
        </w:tc>
        <w:tc>
          <w:tcPr>
            <w:tcW w:w="3568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4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916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45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3568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4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916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45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3568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4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916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45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4</w:t>
            </w:r>
          </w:p>
        </w:tc>
        <w:tc>
          <w:tcPr>
            <w:tcW w:w="3568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4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916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45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5</w:t>
            </w:r>
          </w:p>
        </w:tc>
        <w:tc>
          <w:tcPr>
            <w:tcW w:w="3568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4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916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45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6</w:t>
            </w:r>
          </w:p>
        </w:tc>
        <w:tc>
          <w:tcPr>
            <w:tcW w:w="3568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4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916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</w:tbl>
    <w:p w:rsidR="007C1F08" w:rsidRDefault="007C1F08" w:rsidP="00CF78A4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</w:p>
    <w:p w:rsidR="00CF78A4" w:rsidRPr="00EF12B6" w:rsidRDefault="00CF78A4" w:rsidP="007C1F08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 xml:space="preserve">ب- </w:t>
      </w:r>
      <w:r w:rsidRPr="00EF12B6">
        <w:rPr>
          <w:rFonts w:ascii="Tahoma" w:hAnsi="Tahoma" w:cs="AdvertisingBold" w:hint="cs"/>
          <w:noProof/>
          <w:color w:val="000000"/>
          <w:sz w:val="22"/>
          <w:szCs w:val="22"/>
          <w:u w:val="single"/>
          <w:rtl/>
          <w:lang w:eastAsia="en-US"/>
        </w:rPr>
        <w:t>لجنة الفحص و الاستلام:</w:t>
      </w:r>
    </w:p>
    <w:p w:rsidR="00CF78A4" w:rsidRPr="00EF12B6" w:rsidRDefault="00CF78A4" w:rsidP="00CF78A4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 xml:space="preserve">                                لجنة الفحص و الاستلام المشكلة بأمر مدير قطاع الجودة</w:t>
      </w:r>
    </w:p>
    <w:p w:rsidR="00CF78A4" w:rsidRPr="00EF12B6" w:rsidRDefault="00CF78A4" w:rsidP="00CF78A4">
      <w:pPr>
        <w:bidi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 xml:space="preserve">                                          رقم : ............................ بتاريخ:       /      /</w:t>
      </w:r>
    </w:p>
    <w:tbl>
      <w:tblPr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13"/>
        <w:gridCol w:w="3284"/>
        <w:gridCol w:w="3159"/>
        <w:gridCol w:w="2516"/>
      </w:tblGrid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م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الاسم</w:t>
            </w: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الجهة التابع لها</w:t>
            </w: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ملاحظات</w:t>
            </w:r>
          </w:p>
        </w:tc>
      </w:tr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1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2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3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4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5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6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  <w:tr w:rsidR="00CF78A4" w:rsidRPr="00EF12B6" w:rsidTr="007C1F08">
        <w:trPr>
          <w:jc w:val="center"/>
        </w:trPr>
        <w:tc>
          <w:tcPr>
            <w:tcW w:w="657" w:type="dxa"/>
            <w:shd w:val="clear" w:color="auto" w:fill="auto"/>
          </w:tcPr>
          <w:p w:rsidR="00CF78A4" w:rsidRPr="00A515A3" w:rsidRDefault="00CF78A4" w:rsidP="007C1F08">
            <w:pPr>
              <w:bidi/>
              <w:jc w:val="center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7</w:t>
            </w:r>
          </w:p>
        </w:tc>
        <w:tc>
          <w:tcPr>
            <w:tcW w:w="3671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3535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734" w:type="dxa"/>
            <w:shd w:val="clear" w:color="auto" w:fill="auto"/>
          </w:tcPr>
          <w:p w:rsidR="00CF78A4" w:rsidRPr="00A515A3" w:rsidRDefault="00CF78A4" w:rsidP="00A515A3">
            <w:pPr>
              <w:bidi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</w:p>
        </w:tc>
      </w:tr>
    </w:tbl>
    <w:p w:rsidR="00CF78A4" w:rsidRPr="00EF12B6" w:rsidRDefault="00CF78A4" w:rsidP="00F17CEF">
      <w:pPr>
        <w:bidi/>
        <w:jc w:val="center"/>
        <w:rPr>
          <w:rFonts w:ascii="Tahoma" w:hAnsi="Tahoma" w:cs="AdvertisingBold"/>
          <w:noProof/>
          <w:color w:val="000000"/>
          <w:sz w:val="22"/>
          <w:szCs w:val="22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>يعتمد ,</w:t>
      </w:r>
      <w:r w:rsidR="00F17CEF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>،،،،،</w:t>
      </w:r>
    </w:p>
    <w:p w:rsidR="00CF78A4" w:rsidRPr="007C1F08" w:rsidRDefault="00CF78A4" w:rsidP="007C1F08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                                                                                     التوقيع </w:t>
      </w:r>
      <w:r w:rsidR="007C1F08"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:</w:t>
      </w:r>
    </w:p>
    <w:p w:rsidR="00CF78A4" w:rsidRPr="007C1F08" w:rsidRDefault="00CF78A4" w:rsidP="007C1F08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                                                                                     مهندس:</w:t>
      </w:r>
    </w:p>
    <w:p w:rsidR="00CF78A4" w:rsidRPr="007C1F08" w:rsidRDefault="00CF78A4" w:rsidP="007C1F08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                                                                                     مدير قطاع الجودة</w:t>
      </w:r>
    </w:p>
    <w:p w:rsidR="00CF78A4" w:rsidRPr="00EF12B6" w:rsidRDefault="00CF78A4" w:rsidP="00CF78A4">
      <w:pPr>
        <w:bidi/>
        <w:rPr>
          <w:rFonts w:ascii="Tahoma" w:hAnsi="Tahoma" w:cs="AdvertisingBold"/>
          <w:noProof/>
          <w:color w:val="000000"/>
          <w:rtl/>
          <w:lang w:eastAsia="en-US"/>
        </w:rPr>
      </w:pPr>
    </w:p>
    <w:p w:rsidR="00CF78A4" w:rsidRDefault="00CF78A4" w:rsidP="00CF78A4">
      <w:pPr>
        <w:bidi/>
        <w:jc w:val="right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EF12B6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                 ن/51/209</w:t>
      </w:r>
    </w:p>
    <w:p w:rsidR="004C4F74" w:rsidRDefault="004C4F74" w:rsidP="004C4F74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4C4F74" w:rsidRDefault="0053622B" w:rsidP="0053622B">
      <w:pPr>
        <w:bidi/>
        <w:ind w:left="255"/>
        <w:rPr>
          <w:rFonts w:ascii="Tahoma" w:hAnsi="Tahoma" w:cs="AdvertisingBold"/>
          <w:b/>
          <w:bCs/>
          <w:color w:val="000000"/>
          <w:rtl/>
        </w:rPr>
      </w:pPr>
      <w:r>
        <w:rPr>
          <w:rFonts w:ascii="Tahoma" w:hAnsi="Tahoma" w:cs="AdvertisingBold" w:hint="cs"/>
          <w:b/>
          <w:bCs/>
          <w:color w:val="000000"/>
          <w:rtl/>
        </w:rPr>
        <w:t xml:space="preserve">                     </w:t>
      </w:r>
      <w:r w:rsidR="004C4F74"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="004C4F74" w:rsidRPr="00A915EB">
        <w:rPr>
          <w:rFonts w:ascii="Tahoma" w:hAnsi="Tahoma" w:cs="AdvertisingBold"/>
          <w:b/>
          <w:bCs/>
          <w:color w:val="000000"/>
        </w:rPr>
        <w:t>ACFQP 51-0</w:t>
      </w:r>
      <w:r w:rsidR="004C4F74">
        <w:rPr>
          <w:rFonts w:ascii="Tahoma" w:hAnsi="Tahoma" w:cs="AdvertisingBold"/>
          <w:b/>
          <w:bCs/>
          <w:color w:val="000000"/>
        </w:rPr>
        <w:t>7</w:t>
      </w:r>
      <w:r w:rsidR="004C4F74"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="004C4F74"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4C4F74">
        <w:rPr>
          <w:rFonts w:ascii="Tahoma" w:hAnsi="Tahoma" w:cs="AdvertisingBold" w:hint="cs"/>
          <w:b/>
          <w:bCs/>
          <w:color w:val="000000"/>
          <w:rtl/>
        </w:rPr>
        <w:t>2</w:t>
      </w:r>
      <w:r w:rsidR="004C4F74"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tbl>
      <w:tblPr>
        <w:tblpPr w:leftFromText="180" w:rightFromText="180" w:vertAnchor="text" w:horzAnchor="margin" w:tblpY="752"/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4657"/>
      </w:tblGrid>
      <w:tr w:rsidR="0053622B" w:rsidTr="0053622B">
        <w:tc>
          <w:tcPr>
            <w:tcW w:w="477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53622B" w:rsidRPr="00A515A3" w:rsidRDefault="00C824D9" w:rsidP="00C824D9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4657" w:type="dxa"/>
            <w:shd w:val="clear" w:color="auto" w:fill="auto"/>
          </w:tcPr>
          <w:p w:rsidR="0053622B" w:rsidRPr="00A515A3" w:rsidRDefault="0053622B" w:rsidP="0053622B">
            <w:pPr>
              <w:bidi/>
              <w:jc w:val="right"/>
              <w:rPr>
                <w:rFonts w:ascii="Calibri" w:hAnsi="Calibri" w:cs="Arial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756032" behindDoc="0" locked="0" layoutInCell="1" allowOverlap="1" wp14:anchorId="5E8914B4" wp14:editId="4BEC33DA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3622B" w:rsidRPr="00A515A3" w:rsidRDefault="0053622B" w:rsidP="0053622B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53622B" w:rsidRPr="00A515A3" w:rsidRDefault="0053622B" w:rsidP="0053622B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53622B" w:rsidRPr="00A515A3" w:rsidRDefault="0053622B" w:rsidP="0053622B">
            <w:pPr>
              <w:bidi/>
              <w:jc w:val="right"/>
              <w:rPr>
                <w:rFonts w:ascii="Tahoma" w:hAnsi="Tahoma" w:cs="AdvertisingBold"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53622B" w:rsidRPr="00A515A3" w:rsidRDefault="0053622B" w:rsidP="0053622B">
            <w:pPr>
              <w:bidi/>
              <w:jc w:val="right"/>
              <w:rPr>
                <w:rFonts w:ascii="Calibri" w:hAnsi="Calibri" w:cs="Arial"/>
                <w:rtl/>
              </w:rPr>
            </w:pPr>
          </w:p>
        </w:tc>
      </w:tr>
    </w:tbl>
    <w:p w:rsidR="004C4F74" w:rsidRDefault="004C4F74" w:rsidP="00F17CEF">
      <w:pPr>
        <w:pStyle w:val="Heading2"/>
        <w:bidi/>
        <w:spacing w:after="120"/>
        <w:ind w:right="567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محضر إداري و لجنة فحص واردات خارجية نموذج  رقــم (  ن/51 /</w:t>
      </w:r>
      <w:r w:rsidR="0053622B" w:rsidRPr="003B31F0">
        <w:rPr>
          <w:rFonts w:ascii="Tahoma" w:hAnsi="Tahoma" w:cs="AdvertisingBold" w:hint="cs"/>
          <w:color w:val="000000"/>
          <w:sz w:val="28"/>
          <w:szCs w:val="28"/>
          <w:rtl/>
        </w:rPr>
        <w:t>207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 xml:space="preserve"> </w:t>
      </w:r>
      <w:r w:rsidR="0053622B">
        <w:rPr>
          <w:rFonts w:ascii="Tahoma" w:hAnsi="Tahoma" w:cs="AdvertisingBold" w:hint="cs"/>
          <w:color w:val="000000"/>
          <w:sz w:val="28"/>
          <w:szCs w:val="28"/>
          <w:rtl/>
        </w:rPr>
        <w:t>)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 xml:space="preserve"> </w:t>
      </w:r>
    </w:p>
    <w:p w:rsidR="004C4F74" w:rsidRPr="007C1F08" w:rsidRDefault="004C4F74" w:rsidP="004C4F74">
      <w:pPr>
        <w:tabs>
          <w:tab w:val="left" w:pos="9740"/>
        </w:tabs>
        <w:jc w:val="right"/>
        <w:rPr>
          <w:b/>
          <w:bCs/>
          <w:sz w:val="32"/>
          <w:szCs w:val="32"/>
        </w:rPr>
      </w:pPr>
    </w:p>
    <w:p w:rsidR="004C4F74" w:rsidRPr="007C1F08" w:rsidRDefault="004C4F74" w:rsidP="004C4F74">
      <w:pPr>
        <w:tabs>
          <w:tab w:val="left" w:pos="9740"/>
        </w:tabs>
        <w:jc w:val="center"/>
        <w:rPr>
          <w:b/>
          <w:bCs/>
          <w:sz w:val="32"/>
          <w:szCs w:val="32"/>
        </w:rPr>
      </w:pPr>
      <w:r w:rsidRPr="007C1F08">
        <w:rPr>
          <w:b/>
          <w:bCs/>
          <w:sz w:val="32"/>
          <w:szCs w:val="32"/>
        </w:rPr>
        <w:t>REPORT FOR GOODS EXAMINATION COMMITTEE</w:t>
      </w:r>
    </w:p>
    <w:p w:rsidR="004C4F74" w:rsidRPr="007C1F08" w:rsidRDefault="004C4F74" w:rsidP="004C4F74">
      <w:pPr>
        <w:tabs>
          <w:tab w:val="left" w:pos="9740"/>
        </w:tabs>
        <w:jc w:val="center"/>
        <w:rPr>
          <w:rFonts w:ascii="Tahoma" w:hAnsi="Tahoma" w:cs="AdvertisingBold"/>
          <w:b/>
          <w:bCs/>
          <w:color w:val="000000"/>
          <w:sz w:val="30"/>
          <w:szCs w:val="30"/>
          <w:rtl/>
        </w:rPr>
      </w:pPr>
      <w:r w:rsidRPr="007C1F08">
        <w:rPr>
          <w:rFonts w:ascii="Tahoma" w:hAnsi="Tahoma" w:cs="AdvertisingBold" w:hint="cs"/>
          <w:b/>
          <w:bCs/>
          <w:color w:val="000000"/>
          <w:sz w:val="30"/>
          <w:szCs w:val="30"/>
          <w:rtl/>
        </w:rPr>
        <w:t>محضر إداري و لجنة فحص رقم (                    )</w:t>
      </w:r>
    </w:p>
    <w:p w:rsidR="004C4F74" w:rsidRPr="007C1F08" w:rsidRDefault="004C4F74" w:rsidP="004C4F74">
      <w:pPr>
        <w:tabs>
          <w:tab w:val="left" w:pos="9740"/>
        </w:tabs>
        <w:jc w:val="center"/>
        <w:rPr>
          <w:rFonts w:ascii="Tahoma" w:hAnsi="Tahoma" w:cs="AdvertisingBold"/>
          <w:b/>
          <w:bCs/>
          <w:color w:val="000000"/>
          <w:sz w:val="30"/>
          <w:szCs w:val="30"/>
          <w:rtl/>
        </w:rPr>
      </w:pPr>
    </w:p>
    <w:p w:rsidR="007C1F08" w:rsidRPr="007C1F08" w:rsidRDefault="004C4F74" w:rsidP="0053622B">
      <w:pPr>
        <w:tabs>
          <w:tab w:val="left" w:pos="9740"/>
        </w:tabs>
        <w:spacing w:line="276" w:lineRule="auto"/>
        <w:ind w:left="567" w:right="141"/>
        <w:jc w:val="both"/>
        <w:rPr>
          <w:b/>
          <w:bCs/>
        </w:rPr>
      </w:pPr>
      <w:r w:rsidRPr="007C1F08">
        <w:rPr>
          <w:b/>
          <w:bCs/>
        </w:rPr>
        <w:t xml:space="preserve">Aircraft factory on ………/…....../20   in the presence of the Goods Examination Committee and according to the procedure of testing and inspecting goods inward to the Aircraft Factory </w:t>
      </w:r>
      <w:proofErr w:type="spellStart"/>
      <w:r w:rsidRPr="007C1F08">
        <w:rPr>
          <w:b/>
          <w:bCs/>
        </w:rPr>
        <w:t>No̱</w:t>
      </w:r>
      <w:proofErr w:type="gramStart"/>
      <w:r w:rsidRPr="007C1F08">
        <w:rPr>
          <w:b/>
          <w:bCs/>
        </w:rPr>
        <w:t>,AFQP</w:t>
      </w:r>
      <w:proofErr w:type="spellEnd"/>
      <w:proofErr w:type="gramEnd"/>
      <w:r w:rsidRPr="007C1F08">
        <w:rPr>
          <w:b/>
          <w:bCs/>
        </w:rPr>
        <w:t xml:space="preserve">  51-07 Goods Examination Committee consist of Following members.</w:t>
      </w:r>
    </w:p>
    <w:tbl>
      <w:tblPr>
        <w:tblW w:w="0" w:type="auto"/>
        <w:tblInd w:w="6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983"/>
        <w:gridCol w:w="1914"/>
      </w:tblGrid>
      <w:tr w:rsidR="007C1F08" w:rsidRPr="007C1F08" w:rsidTr="007C1F08">
        <w:tc>
          <w:tcPr>
            <w:tcW w:w="7797" w:type="dxa"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jc w:val="center"/>
              <w:rPr>
                <w:rFonts w:ascii="Calibri" w:hAnsi="Calibri" w:cs="Arial"/>
                <w:b/>
                <w:bCs/>
              </w:rPr>
            </w:pPr>
            <w:r w:rsidRPr="007C1F08">
              <w:rPr>
                <w:rFonts w:ascii="Calibri" w:hAnsi="Calibri" w:cs="Arial"/>
                <w:b/>
                <w:bCs/>
              </w:rPr>
              <w:t>Chief</w:t>
            </w:r>
          </w:p>
        </w:tc>
      </w:tr>
      <w:tr w:rsidR="007C1F08" w:rsidRPr="007C1F08" w:rsidTr="007C1F08">
        <w:tc>
          <w:tcPr>
            <w:tcW w:w="7797" w:type="dxa"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vMerge w:val="restart"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  <w:p w:rsidR="007C1F08" w:rsidRPr="007C1F08" w:rsidRDefault="007C1F08" w:rsidP="007C1F08">
            <w:pPr>
              <w:tabs>
                <w:tab w:val="left" w:pos="9740"/>
              </w:tabs>
              <w:jc w:val="center"/>
              <w:rPr>
                <w:rFonts w:ascii="Calibri" w:hAnsi="Calibri" w:cs="Arial"/>
                <w:b/>
                <w:bCs/>
              </w:rPr>
            </w:pPr>
            <w:r w:rsidRPr="007C1F08">
              <w:rPr>
                <w:rFonts w:ascii="Calibri" w:hAnsi="Calibri" w:cs="Arial"/>
                <w:b/>
                <w:bCs/>
              </w:rPr>
              <w:t>Members</w:t>
            </w:r>
          </w:p>
        </w:tc>
      </w:tr>
      <w:tr w:rsidR="007C1F08" w:rsidRPr="007C1F08" w:rsidTr="007C1F08">
        <w:tc>
          <w:tcPr>
            <w:tcW w:w="7797" w:type="dxa"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</w:tr>
      <w:tr w:rsidR="007C1F08" w:rsidRPr="007C1F08" w:rsidTr="007C1F08">
        <w:tc>
          <w:tcPr>
            <w:tcW w:w="7797" w:type="dxa"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:rsidR="007C1F08" w:rsidRPr="007C1F08" w:rsidRDefault="007C1F08" w:rsidP="007C1F08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</w:tr>
    </w:tbl>
    <w:p w:rsidR="004C4F74" w:rsidRPr="007C1F08" w:rsidRDefault="004C4F74" w:rsidP="00B356E1">
      <w:pPr>
        <w:tabs>
          <w:tab w:val="left" w:pos="9740"/>
        </w:tabs>
        <w:spacing w:line="276" w:lineRule="auto"/>
        <w:ind w:left="567" w:right="141"/>
        <w:rPr>
          <w:b/>
          <w:bCs/>
        </w:rPr>
      </w:pPr>
    </w:p>
    <w:p w:rsidR="004C4F74" w:rsidRPr="007C1F08" w:rsidRDefault="004C4F74" w:rsidP="004C4F74">
      <w:pPr>
        <w:tabs>
          <w:tab w:val="left" w:pos="9740"/>
        </w:tabs>
        <w:spacing w:line="360" w:lineRule="auto"/>
        <w:rPr>
          <w:b/>
          <w:bCs/>
          <w:sz w:val="4"/>
          <w:szCs w:val="4"/>
        </w:rPr>
      </w:pPr>
    </w:p>
    <w:p w:rsidR="004C4F74" w:rsidRPr="007C1F08" w:rsidRDefault="004C4F74" w:rsidP="0053622B">
      <w:pPr>
        <w:tabs>
          <w:tab w:val="right" w:pos="8789"/>
          <w:tab w:val="left" w:pos="9740"/>
        </w:tabs>
        <w:spacing w:line="276" w:lineRule="auto"/>
        <w:ind w:left="567" w:right="283"/>
        <w:jc w:val="both"/>
        <w:rPr>
          <w:b/>
          <w:bCs/>
        </w:rPr>
      </w:pPr>
      <w:r w:rsidRPr="007C1F08">
        <w:rPr>
          <w:b/>
          <w:bCs/>
        </w:rPr>
        <w:t xml:space="preserve">The above mentioned committee has examined the contents of the purchasing order (P.O) No̱ </w:t>
      </w:r>
      <w:r w:rsidRPr="007C1F08">
        <w:rPr>
          <w:rFonts w:ascii="Calibri" w:hAnsi="Calibri" w:cs="Calibri"/>
          <w:b/>
          <w:bCs/>
        </w:rPr>
        <w:t>·</w:t>
      </w:r>
      <w:r w:rsidRPr="007C1F08">
        <w:rPr>
          <w:b/>
          <w:bCs/>
        </w:rPr>
        <w:t xml:space="preserve"> ………………………………………… and found them </w:t>
      </w:r>
      <w:proofErr w:type="gramStart"/>
      <w:r w:rsidRPr="007C1F08">
        <w:rPr>
          <w:b/>
          <w:bCs/>
        </w:rPr>
        <w:t>( conforming</w:t>
      </w:r>
      <w:proofErr w:type="gramEnd"/>
      <w:r w:rsidRPr="007C1F08">
        <w:rPr>
          <w:b/>
          <w:bCs/>
        </w:rPr>
        <w:t>/ not conforming) to the technical specifications / instructions / approved samples mentioned in the purchasing order .</w:t>
      </w:r>
    </w:p>
    <w:p w:rsidR="004C4F74" w:rsidRPr="007C1F08" w:rsidRDefault="004C4F74" w:rsidP="004C4F74">
      <w:pPr>
        <w:tabs>
          <w:tab w:val="left" w:pos="9740"/>
        </w:tabs>
        <w:rPr>
          <w:b/>
          <w:bCs/>
        </w:rPr>
      </w:pPr>
    </w:p>
    <w:p w:rsidR="004C4F74" w:rsidRPr="007C1F08" w:rsidRDefault="004C4F74" w:rsidP="004C4F74">
      <w:pPr>
        <w:tabs>
          <w:tab w:val="left" w:pos="9740"/>
        </w:tabs>
        <w:jc w:val="center"/>
        <w:rPr>
          <w:b/>
          <w:bCs/>
        </w:rPr>
      </w:pPr>
      <w:r w:rsidRPr="007C1F08">
        <w:rPr>
          <w:b/>
          <w:bCs/>
        </w:rPr>
        <w:t>Approved by Goods Examination Committee:</w:t>
      </w:r>
    </w:p>
    <w:p w:rsidR="004C4F74" w:rsidRPr="007C1F08" w:rsidRDefault="004C4F74" w:rsidP="004C4F74">
      <w:pPr>
        <w:tabs>
          <w:tab w:val="left" w:pos="9740"/>
        </w:tabs>
        <w:jc w:val="center"/>
        <w:rPr>
          <w:b/>
          <w:bCs/>
        </w:rPr>
      </w:pPr>
    </w:p>
    <w:tbl>
      <w:tblPr>
        <w:tblW w:w="0" w:type="auto"/>
        <w:tblInd w:w="6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983"/>
        <w:gridCol w:w="1914"/>
      </w:tblGrid>
      <w:tr w:rsidR="004C4F74" w:rsidRPr="007C1F08" w:rsidTr="007C1F08">
        <w:tc>
          <w:tcPr>
            <w:tcW w:w="7797" w:type="dxa"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jc w:val="center"/>
              <w:rPr>
                <w:rFonts w:ascii="Calibri" w:hAnsi="Calibri" w:cs="Arial"/>
                <w:b/>
                <w:bCs/>
              </w:rPr>
            </w:pPr>
            <w:r w:rsidRPr="007C1F08">
              <w:rPr>
                <w:rFonts w:ascii="Calibri" w:hAnsi="Calibri" w:cs="Arial"/>
                <w:b/>
                <w:bCs/>
              </w:rPr>
              <w:t>Chief</w:t>
            </w:r>
          </w:p>
        </w:tc>
      </w:tr>
      <w:tr w:rsidR="004C4F74" w:rsidRPr="007C1F08" w:rsidTr="007C1F08">
        <w:tc>
          <w:tcPr>
            <w:tcW w:w="7797" w:type="dxa"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vMerge w:val="restart"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  <w:p w:rsidR="004C4F74" w:rsidRPr="007C1F08" w:rsidRDefault="004C4F74" w:rsidP="00B356E1">
            <w:pPr>
              <w:tabs>
                <w:tab w:val="left" w:pos="9740"/>
              </w:tabs>
              <w:jc w:val="center"/>
              <w:rPr>
                <w:rFonts w:ascii="Calibri" w:hAnsi="Calibri" w:cs="Arial"/>
                <w:b/>
                <w:bCs/>
              </w:rPr>
            </w:pPr>
            <w:r w:rsidRPr="007C1F08">
              <w:rPr>
                <w:rFonts w:ascii="Calibri" w:hAnsi="Calibri" w:cs="Arial"/>
                <w:b/>
                <w:bCs/>
              </w:rPr>
              <w:t>Members</w:t>
            </w:r>
          </w:p>
        </w:tc>
      </w:tr>
      <w:tr w:rsidR="004C4F74" w:rsidRPr="007C1F08" w:rsidTr="007C1F08">
        <w:tc>
          <w:tcPr>
            <w:tcW w:w="7797" w:type="dxa"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</w:tr>
      <w:tr w:rsidR="004C4F74" w:rsidRPr="007C1F08" w:rsidTr="007C1F08">
        <w:tc>
          <w:tcPr>
            <w:tcW w:w="7797" w:type="dxa"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:rsidR="004C4F74" w:rsidRPr="007C1F08" w:rsidRDefault="004C4F74" w:rsidP="00B356E1">
            <w:pPr>
              <w:tabs>
                <w:tab w:val="left" w:pos="9740"/>
              </w:tabs>
              <w:rPr>
                <w:rFonts w:ascii="Calibri" w:hAnsi="Calibri" w:cs="Arial"/>
                <w:b/>
                <w:bCs/>
              </w:rPr>
            </w:pPr>
          </w:p>
        </w:tc>
      </w:tr>
    </w:tbl>
    <w:p w:rsidR="004C4F74" w:rsidRPr="007C1F08" w:rsidRDefault="004C4F74" w:rsidP="004C4F74">
      <w:pPr>
        <w:tabs>
          <w:tab w:val="left" w:pos="9740"/>
        </w:tabs>
        <w:jc w:val="center"/>
        <w:rPr>
          <w:b/>
          <w:bCs/>
        </w:rPr>
      </w:pPr>
    </w:p>
    <w:p w:rsidR="004C4F74" w:rsidRDefault="004C4F74" w:rsidP="004C4F74">
      <w:pPr>
        <w:tabs>
          <w:tab w:val="left" w:pos="9740"/>
        </w:tabs>
        <w:jc w:val="center"/>
      </w:pPr>
    </w:p>
    <w:p w:rsidR="00DE2470" w:rsidRPr="009009EB" w:rsidRDefault="004C4F74" w:rsidP="00216C28">
      <w:pPr>
        <w:tabs>
          <w:tab w:val="left" w:pos="9740"/>
        </w:tabs>
        <w:spacing w:line="360" w:lineRule="auto"/>
        <w:ind w:left="567"/>
        <w:rPr>
          <w:b/>
          <w:bCs/>
        </w:rPr>
      </w:pPr>
      <w:r w:rsidRPr="009009EB">
        <w:rPr>
          <w:b/>
          <w:bCs/>
        </w:rPr>
        <w:t>Quality control general manager                            Quality</w:t>
      </w:r>
      <w:r w:rsidR="00DE2470">
        <w:rPr>
          <w:b/>
          <w:bCs/>
        </w:rPr>
        <w:t xml:space="preserve"> </w:t>
      </w:r>
      <w:r w:rsidR="00216C28">
        <w:rPr>
          <w:b/>
          <w:bCs/>
        </w:rPr>
        <w:t>S</w:t>
      </w:r>
      <w:r w:rsidR="00DE2470">
        <w:rPr>
          <w:b/>
          <w:bCs/>
        </w:rPr>
        <w:t xml:space="preserve">ector </w:t>
      </w:r>
      <w:r w:rsidR="00DE2470" w:rsidRPr="009009EB">
        <w:rPr>
          <w:b/>
          <w:bCs/>
        </w:rPr>
        <w:t>Director</w:t>
      </w:r>
    </w:p>
    <w:p w:rsidR="004C4F74" w:rsidRDefault="004C4F74" w:rsidP="00AE25B1">
      <w:pPr>
        <w:tabs>
          <w:tab w:val="left" w:pos="9740"/>
        </w:tabs>
      </w:pPr>
      <w:r>
        <w:t xml:space="preserve">      </w:t>
      </w:r>
      <w:r w:rsidR="00AE25B1">
        <w:t xml:space="preserve">              </w:t>
      </w:r>
      <w:r>
        <w:t xml:space="preserve"> (                             </w:t>
      </w:r>
      <w:r w:rsidR="00F17CEF">
        <w:t xml:space="preserve">  </w:t>
      </w:r>
      <w:r>
        <w:t xml:space="preserve">  )                           </w:t>
      </w:r>
      <w:r w:rsidR="00AE25B1">
        <w:t xml:space="preserve">         </w:t>
      </w:r>
      <w:r>
        <w:t xml:space="preserve">     (                     </w:t>
      </w:r>
      <w:r w:rsidR="00F17CEF">
        <w:t xml:space="preserve">   </w:t>
      </w:r>
      <w:r>
        <w:t xml:space="preserve"> </w:t>
      </w:r>
      <w:r w:rsidR="00216C28">
        <w:t xml:space="preserve">   )</w:t>
      </w:r>
    </w:p>
    <w:p w:rsidR="004C4F74" w:rsidRDefault="004C4F74" w:rsidP="0053622B">
      <w:pPr>
        <w:tabs>
          <w:tab w:val="left" w:pos="9740"/>
        </w:tabs>
      </w:pPr>
    </w:p>
    <w:p w:rsidR="007C1F08" w:rsidRPr="0053622B" w:rsidRDefault="004C4F74" w:rsidP="0053622B">
      <w:pPr>
        <w:tabs>
          <w:tab w:val="left" w:pos="9740"/>
        </w:tabs>
        <w:ind w:left="567"/>
        <w:jc w:val="right"/>
        <w:rPr>
          <w:rFonts w:cs="AdvertisingBold"/>
        </w:rPr>
      </w:pPr>
      <w:r w:rsidRPr="009009EB">
        <w:rPr>
          <w:rFonts w:cs="AdvertisingBold" w:hint="cs"/>
          <w:rtl/>
        </w:rPr>
        <w:t>ن/51/207</w:t>
      </w:r>
      <w:r w:rsidRPr="009009EB">
        <w:rPr>
          <w:rFonts w:cs="AdvertisingBold"/>
        </w:rPr>
        <w:t xml:space="preserve"> </w:t>
      </w:r>
      <w:r>
        <w:rPr>
          <w:rFonts w:cs="AdvertisingBold" w:hint="cs"/>
          <w:rtl/>
        </w:rPr>
        <w:t xml:space="preserve">               ص 1/2                                                                                                    </w:t>
      </w:r>
    </w:p>
    <w:p w:rsidR="004C4F74" w:rsidRPr="00BC5DDD" w:rsidRDefault="004C4F74" w:rsidP="007C1F08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>
        <w:rPr>
          <w:rFonts w:ascii="Tahoma" w:hAnsi="Tahoma" w:cs="AdvertisingBold" w:hint="cs"/>
          <w:b/>
          <w:bCs/>
          <w:color w:val="000000"/>
          <w:rtl/>
        </w:rPr>
        <w:t xml:space="preserve"> تابع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>
        <w:rPr>
          <w:rFonts w:ascii="Tahoma" w:hAnsi="Tahoma" w:cs="AdvertisingBold" w:hint="cs"/>
          <w:b/>
          <w:bCs/>
          <w:color w:val="000000"/>
          <w:rtl/>
        </w:rPr>
        <w:t>2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>)</w:t>
      </w:r>
    </w:p>
    <w:p w:rsidR="004C4F74" w:rsidRPr="005313FE" w:rsidRDefault="004C4F74" w:rsidP="00F17CEF">
      <w:pPr>
        <w:pStyle w:val="Heading2"/>
        <w:tabs>
          <w:tab w:val="clear" w:pos="1304"/>
        </w:tabs>
        <w:bidi/>
        <w:spacing w:after="120"/>
        <w:ind w:left="720" w:right="-142" w:firstLine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محضر إداري و لجنة فحص واردات خارجية نموذج  رقـــــم (  ن/51 / 207 )</w:t>
      </w:r>
    </w:p>
    <w:tbl>
      <w:tblPr>
        <w:bidiVisual/>
        <w:tblW w:w="0" w:type="auto"/>
        <w:tblInd w:w="107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702"/>
        <w:gridCol w:w="4763"/>
      </w:tblGrid>
      <w:tr w:rsidR="007C1F08" w:rsidTr="007C1F08">
        <w:tc>
          <w:tcPr>
            <w:tcW w:w="5316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A515A3" w:rsidRDefault="00C824D9" w:rsidP="00C824D9">
            <w:pPr>
              <w:bidi/>
              <w:spacing w:line="60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21216" behindDoc="0" locked="0" layoutInCell="1" allowOverlap="1" wp14:anchorId="1C8992B6" wp14:editId="64CE1A85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التاريخ :        /     /</w:t>
            </w:r>
          </w:p>
        </w:tc>
      </w:tr>
    </w:tbl>
    <w:p w:rsidR="004C4F74" w:rsidRDefault="004C4F74" w:rsidP="004C4F74">
      <w:pPr>
        <w:pStyle w:val="Heading2"/>
        <w:tabs>
          <w:tab w:val="clear" w:pos="1304"/>
        </w:tabs>
        <w:bidi/>
        <w:spacing w:after="120"/>
        <w:ind w:left="720" w:right="-142" w:firstLine="0"/>
        <w:jc w:val="right"/>
        <w:rPr>
          <w:rFonts w:ascii="Tahoma" w:hAnsi="Tahoma" w:cs="AdvertisingBold"/>
          <w:noProof/>
          <w:color w:val="000000"/>
          <w:sz w:val="28"/>
          <w:szCs w:val="28"/>
          <w:rtl/>
          <w:lang w:eastAsia="en-US"/>
        </w:rPr>
      </w:pPr>
      <w:r>
        <w:rPr>
          <w:rFonts w:ascii="Tahoma" w:hAnsi="Tahoma" w:cs="AdvertisingBold"/>
          <w:noProof/>
          <w:color w:val="000000"/>
          <w:sz w:val="28"/>
          <w:szCs w:val="28"/>
          <w:lang w:eastAsia="en-US"/>
        </w:rPr>
        <w:t>List of Goods Supplied on ………………………………………..</w:t>
      </w:r>
    </w:p>
    <w:p w:rsidR="004C4F74" w:rsidRDefault="004C4F74" w:rsidP="00AE25B1">
      <w:pPr>
        <w:bidi/>
        <w:jc w:val="right"/>
        <w:rPr>
          <w:lang w:eastAsia="en-US"/>
        </w:rPr>
      </w:pPr>
      <w:proofErr w:type="gramStart"/>
      <w:r>
        <w:rPr>
          <w:lang w:eastAsia="en-US"/>
        </w:rPr>
        <w:t xml:space="preserve">Concerned for Purchasing Order </w:t>
      </w:r>
      <w:r w:rsidRPr="00B66868">
        <w:t>No̱</w:t>
      </w:r>
      <w:r w:rsidR="00AE25B1">
        <w:t>.</w:t>
      </w:r>
      <w:proofErr w:type="gramEnd"/>
      <w:r>
        <w:rPr>
          <w:lang w:eastAsia="en-US"/>
        </w:rPr>
        <w:t xml:space="preserve"> </w:t>
      </w:r>
    </w:p>
    <w:p w:rsidR="004C4F74" w:rsidRDefault="004C4F74" w:rsidP="004C4F74">
      <w:pPr>
        <w:bidi/>
        <w:jc w:val="right"/>
        <w:rPr>
          <w:lang w:eastAsia="en-US"/>
        </w:rPr>
      </w:pP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997"/>
        <w:gridCol w:w="2036"/>
        <w:gridCol w:w="1857"/>
        <w:gridCol w:w="2682"/>
        <w:gridCol w:w="1000"/>
      </w:tblGrid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center"/>
              <w:rPr>
                <w:rFonts w:ascii="Calibri" w:hAnsi="Calibri" w:cs="Arial"/>
                <w:b/>
                <w:bCs/>
                <w:lang w:eastAsia="en-US"/>
              </w:rPr>
            </w:pPr>
            <w:r w:rsidRPr="00A515A3">
              <w:rPr>
                <w:rFonts w:ascii="Calibri" w:hAnsi="Calibri" w:cs="Arial"/>
                <w:b/>
                <w:bCs/>
                <w:lang w:eastAsia="en-US"/>
              </w:rPr>
              <w:t>REMARKS</w:t>
            </w: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center"/>
              <w:rPr>
                <w:rFonts w:ascii="Calibri" w:hAnsi="Calibri" w:cs="Arial"/>
                <w:b/>
                <w:bCs/>
                <w:lang w:eastAsia="en-US"/>
              </w:rPr>
            </w:pPr>
            <w:r w:rsidRPr="00A515A3">
              <w:rPr>
                <w:rFonts w:ascii="Calibri" w:hAnsi="Calibri" w:cs="Arial"/>
                <w:b/>
                <w:bCs/>
                <w:lang w:eastAsia="en-US"/>
              </w:rPr>
              <w:t>Description</w:t>
            </w: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center"/>
              <w:rPr>
                <w:rFonts w:ascii="Calibri" w:hAnsi="Calibri" w:cs="Arial"/>
                <w:b/>
                <w:bCs/>
                <w:lang w:eastAsia="en-US"/>
              </w:rPr>
            </w:pPr>
            <w:r w:rsidRPr="00A515A3">
              <w:rPr>
                <w:rFonts w:ascii="Calibri" w:hAnsi="Calibri" w:cs="Arial"/>
                <w:b/>
                <w:bCs/>
                <w:lang w:eastAsia="en-US"/>
              </w:rPr>
              <w:t>Unit</w:t>
            </w: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center"/>
              <w:rPr>
                <w:rFonts w:ascii="Calibri" w:hAnsi="Calibri" w:cs="Arial"/>
                <w:b/>
                <w:bCs/>
                <w:lang w:eastAsia="en-US"/>
              </w:rPr>
            </w:pPr>
            <w:proofErr w:type="spellStart"/>
            <w:r w:rsidRPr="00A515A3">
              <w:rPr>
                <w:rFonts w:ascii="Calibri" w:hAnsi="Calibri" w:cs="Arial"/>
                <w:b/>
                <w:bCs/>
                <w:lang w:eastAsia="en-US"/>
              </w:rPr>
              <w:t>Qty</w:t>
            </w:r>
            <w:proofErr w:type="spellEnd"/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center"/>
              <w:rPr>
                <w:rFonts w:ascii="Calibri" w:hAnsi="Calibri" w:cs="Arial"/>
                <w:b/>
                <w:bCs/>
                <w:lang w:eastAsia="en-US"/>
              </w:rPr>
            </w:pPr>
            <w:proofErr w:type="spellStart"/>
            <w:r w:rsidRPr="00A515A3">
              <w:rPr>
                <w:rFonts w:ascii="Calibri" w:hAnsi="Calibri" w:cs="Arial"/>
                <w:b/>
                <w:bCs/>
                <w:lang w:eastAsia="en-US"/>
              </w:rPr>
              <w:t>pos</w:t>
            </w:r>
            <w:proofErr w:type="spellEnd"/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  <w:r w:rsidRPr="00A515A3">
              <w:rPr>
                <w:rFonts w:ascii="Calibri" w:hAnsi="Calibri" w:cs="Arial" w:hint="cs"/>
                <w:rtl/>
                <w:lang w:eastAsia="en-US"/>
              </w:rPr>
              <w:t xml:space="preserve">            </w:t>
            </w: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  <w:tr w:rsidR="004C4F74" w:rsidTr="0053622B">
        <w:tc>
          <w:tcPr>
            <w:tcW w:w="199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036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857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2682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  <w:tc>
          <w:tcPr>
            <w:tcW w:w="1000" w:type="dxa"/>
            <w:shd w:val="clear" w:color="auto" w:fill="auto"/>
          </w:tcPr>
          <w:p w:rsidR="004C4F74" w:rsidRPr="00A515A3" w:rsidRDefault="004C4F74" w:rsidP="00A515A3">
            <w:pPr>
              <w:bidi/>
              <w:jc w:val="right"/>
              <w:rPr>
                <w:rFonts w:ascii="Calibri" w:hAnsi="Calibri" w:cs="Arial"/>
                <w:rtl/>
                <w:lang w:eastAsia="en-US"/>
              </w:rPr>
            </w:pPr>
          </w:p>
        </w:tc>
      </w:tr>
    </w:tbl>
    <w:p w:rsidR="0053622B" w:rsidRDefault="004C4F74" w:rsidP="0053622B">
      <w:pPr>
        <w:bidi/>
        <w:rPr>
          <w:b/>
          <w:bCs/>
          <w:rtl/>
          <w:lang w:eastAsia="en-US"/>
        </w:rPr>
      </w:pPr>
      <w:r w:rsidRPr="004839FD">
        <w:rPr>
          <w:rFonts w:hint="cs"/>
          <w:b/>
          <w:bCs/>
          <w:rtl/>
          <w:lang w:eastAsia="en-US"/>
        </w:rPr>
        <w:t xml:space="preserve">ص </w:t>
      </w:r>
      <w:r>
        <w:rPr>
          <w:rFonts w:hint="cs"/>
          <w:b/>
          <w:bCs/>
          <w:rtl/>
          <w:lang w:eastAsia="en-US"/>
        </w:rPr>
        <w:t>2</w:t>
      </w:r>
      <w:r w:rsidRPr="004839FD">
        <w:rPr>
          <w:rFonts w:hint="cs"/>
          <w:b/>
          <w:bCs/>
          <w:rtl/>
          <w:lang w:eastAsia="en-US"/>
        </w:rPr>
        <w:t xml:space="preserve">/2               </w:t>
      </w:r>
      <w:r>
        <w:rPr>
          <w:rFonts w:hint="cs"/>
          <w:b/>
          <w:bCs/>
          <w:rtl/>
          <w:lang w:eastAsia="en-US"/>
        </w:rPr>
        <w:t xml:space="preserve">                                                                                     </w:t>
      </w:r>
      <w:r w:rsidR="0053622B" w:rsidRPr="004839FD">
        <w:rPr>
          <w:rFonts w:hint="cs"/>
          <w:b/>
          <w:bCs/>
          <w:rtl/>
          <w:lang w:eastAsia="en-US"/>
        </w:rPr>
        <w:t>ن/51/207</w:t>
      </w:r>
    </w:p>
    <w:p w:rsidR="004C4F74" w:rsidRDefault="004C4F74" w:rsidP="0053622B">
      <w:pPr>
        <w:bidi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                         </w:t>
      </w:r>
      <w:r w:rsidR="0053622B">
        <w:rPr>
          <w:rFonts w:hint="cs"/>
          <w:b/>
          <w:bCs/>
          <w:rtl/>
          <w:lang w:eastAsia="en-US"/>
        </w:rPr>
        <w:t xml:space="preserve">  </w:t>
      </w:r>
    </w:p>
    <w:p w:rsidR="001D763A" w:rsidRPr="00BC5DDD" w:rsidRDefault="001D763A" w:rsidP="001E3DDE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1E3DDE">
        <w:rPr>
          <w:rFonts w:ascii="Tahoma" w:hAnsi="Tahoma" w:cs="AdvertisingBold" w:hint="cs"/>
          <w:b/>
          <w:bCs/>
          <w:color w:val="000000"/>
          <w:rtl/>
        </w:rPr>
        <w:t>3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>)</w:t>
      </w:r>
    </w:p>
    <w:p w:rsidR="003B31F0" w:rsidRDefault="00A35EA3" w:rsidP="00F17CEF">
      <w:pPr>
        <w:pStyle w:val="Heading2"/>
        <w:tabs>
          <w:tab w:val="clear" w:pos="1304"/>
        </w:tabs>
        <w:bidi/>
        <w:spacing w:after="120"/>
        <w:ind w:left="720" w:right="-142" w:firstLine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 w:hint="cs"/>
          <w:color w:val="000000"/>
          <w:sz w:val="28"/>
          <w:szCs w:val="28"/>
          <w:rtl/>
        </w:rPr>
        <w:t>محضر إداري و</w:t>
      </w:r>
      <w:r w:rsidR="003B31F0" w:rsidRPr="003B31F0">
        <w:rPr>
          <w:rFonts w:ascii="Tahoma" w:hAnsi="Tahoma" w:cs="AdvertisingBold" w:hint="cs"/>
          <w:color w:val="000000"/>
          <w:sz w:val="28"/>
          <w:szCs w:val="28"/>
          <w:rtl/>
        </w:rPr>
        <w:t xml:space="preserve"> لجنة فحص واردات </w:t>
      </w:r>
      <w:r w:rsidR="005163ED">
        <w:rPr>
          <w:rFonts w:ascii="Tahoma" w:hAnsi="Tahoma" w:cs="AdvertisingBold" w:hint="cs"/>
          <w:color w:val="000000"/>
          <w:sz w:val="28"/>
          <w:szCs w:val="28"/>
          <w:rtl/>
        </w:rPr>
        <w:t>محلية</w:t>
      </w:r>
      <w:r>
        <w:rPr>
          <w:rFonts w:ascii="Tahoma" w:hAnsi="Tahoma" w:cs="AdvertisingBold" w:hint="cs"/>
          <w:color w:val="000000"/>
          <w:sz w:val="28"/>
          <w:szCs w:val="28"/>
          <w:rtl/>
        </w:rPr>
        <w:t xml:space="preserve"> - </w:t>
      </w:r>
      <w:r w:rsidR="003B31F0" w:rsidRPr="003B31F0">
        <w:rPr>
          <w:rFonts w:ascii="Tahoma" w:hAnsi="Tahoma" w:cs="AdvertisingBold" w:hint="cs"/>
          <w:color w:val="000000"/>
          <w:sz w:val="28"/>
          <w:szCs w:val="28"/>
          <w:rtl/>
        </w:rPr>
        <w:t>نموذج رقـم</w:t>
      </w:r>
      <w:r w:rsidR="00B47B33">
        <w:rPr>
          <w:rFonts w:ascii="Tahoma" w:hAnsi="Tahoma" w:cs="AdvertisingBold" w:hint="cs"/>
          <w:color w:val="000000"/>
          <w:sz w:val="28"/>
          <w:szCs w:val="28"/>
          <w:rtl/>
        </w:rPr>
        <w:t xml:space="preserve"> </w:t>
      </w:r>
      <w:r w:rsidR="003B31F0" w:rsidRPr="003B31F0">
        <w:rPr>
          <w:rFonts w:ascii="Tahoma" w:hAnsi="Tahoma" w:cs="AdvertisingBold" w:hint="cs"/>
          <w:color w:val="000000"/>
          <w:sz w:val="28"/>
          <w:szCs w:val="28"/>
          <w:rtl/>
        </w:rPr>
        <w:t>(  ن/51/208 )</w:t>
      </w:r>
    </w:p>
    <w:tbl>
      <w:tblPr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38"/>
        <w:gridCol w:w="4734"/>
      </w:tblGrid>
      <w:tr w:rsidR="00B356E1" w:rsidTr="00B356E1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B356E1" w:rsidRPr="00A515A3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B356E1" w:rsidRPr="00A515A3" w:rsidRDefault="00B356E1" w:rsidP="00B356E1">
            <w:pPr>
              <w:bidi/>
              <w:jc w:val="right"/>
              <w:rPr>
                <w:rFonts w:ascii="Calibri" w:hAnsi="Calibri" w:cs="Arial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92544" behindDoc="0" locked="0" layoutInCell="1" allowOverlap="1" wp14:anchorId="5D8FDF6E" wp14:editId="737B6D7A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356E1" w:rsidRPr="00A515A3" w:rsidRDefault="00B356E1" w:rsidP="00B356E1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B356E1" w:rsidRPr="00A515A3" w:rsidRDefault="00B356E1" w:rsidP="00B356E1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B356E1" w:rsidRPr="00A515A3" w:rsidRDefault="00B356E1" w:rsidP="00B356E1">
            <w:pPr>
              <w:bidi/>
              <w:jc w:val="right"/>
              <w:rPr>
                <w:rFonts w:ascii="Tahoma" w:hAnsi="Tahoma" w:cs="AdvertisingBold"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B356E1" w:rsidRPr="00A515A3" w:rsidRDefault="00B356E1" w:rsidP="00B356E1">
            <w:pPr>
              <w:bidi/>
              <w:jc w:val="right"/>
              <w:rPr>
                <w:rFonts w:ascii="Calibri" w:hAnsi="Calibri" w:cs="Arial"/>
                <w:rtl/>
              </w:rPr>
            </w:pPr>
          </w:p>
        </w:tc>
      </w:tr>
    </w:tbl>
    <w:p w:rsidR="004839FD" w:rsidRPr="004839FD" w:rsidRDefault="004839FD" w:rsidP="005313FE">
      <w:pPr>
        <w:bidi/>
        <w:rPr>
          <w:rtl/>
        </w:rPr>
      </w:pPr>
    </w:p>
    <w:p w:rsidR="00B60131" w:rsidRPr="005313FE" w:rsidRDefault="005313FE" w:rsidP="005313FE">
      <w:pPr>
        <w:bidi/>
        <w:jc w:val="center"/>
        <w:rPr>
          <w:rFonts w:ascii="Tahoma" w:hAnsi="Tahoma" w:cs="AdvertisingBold"/>
          <w:color w:val="000000"/>
          <w:sz w:val="30"/>
          <w:szCs w:val="30"/>
          <w:rtl/>
        </w:rPr>
      </w:pPr>
      <w:r>
        <w:rPr>
          <w:rFonts w:ascii="Tahoma" w:hAnsi="Tahoma" w:cs="AdvertisingBold" w:hint="cs"/>
          <w:color w:val="000000"/>
          <w:sz w:val="30"/>
          <w:szCs w:val="30"/>
          <w:rtl/>
        </w:rPr>
        <w:t xml:space="preserve">     </w:t>
      </w:r>
      <w:r w:rsidR="00B60131" w:rsidRPr="005313FE">
        <w:rPr>
          <w:rFonts w:ascii="Tahoma" w:hAnsi="Tahoma" w:cs="AdvertisingBold" w:hint="cs"/>
          <w:color w:val="000000"/>
          <w:sz w:val="30"/>
          <w:szCs w:val="30"/>
          <w:rtl/>
        </w:rPr>
        <w:t>محضر لجنة فحص رقم (                     )</w:t>
      </w:r>
    </w:p>
    <w:p w:rsidR="005313FE" w:rsidRPr="00B60131" w:rsidRDefault="00F23466" w:rsidP="005313FE">
      <w:pPr>
        <w:bidi/>
        <w:ind w:left="282"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                                                                                                          </w:t>
      </w:r>
    </w:p>
    <w:p w:rsidR="00B60131" w:rsidRPr="0053622B" w:rsidRDefault="00B60131" w:rsidP="0053622B">
      <w:pPr>
        <w:bidi/>
        <w:ind w:left="566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قامت لجنة الفحص المجتمعة في المصنع بتاريخ      /           /          </w:t>
      </w:r>
    </w:p>
    <w:p w:rsidR="00B60131" w:rsidRPr="0053622B" w:rsidRDefault="00B60131" w:rsidP="0053622B">
      <w:pPr>
        <w:bidi/>
        <w:ind w:left="566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طبقا لإجراء التفتيش و إختبار الواردات بالمصنع رقم </w:t>
      </w:r>
      <w:r w:rsidRPr="0053622B">
        <w:rPr>
          <w:rFonts w:ascii="Tahoma" w:hAnsi="Tahoma" w:cs="AdvertisingBold"/>
          <w:noProof/>
          <w:color w:val="000000"/>
          <w:sz w:val="24"/>
          <w:szCs w:val="24"/>
          <w:lang w:eastAsia="en-US"/>
        </w:rPr>
        <w:t>AFQP  51-07</w:t>
      </w: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و المكونة من :-</w:t>
      </w:r>
    </w:p>
    <w:tbl>
      <w:tblPr>
        <w:bidiVisual/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939"/>
        <w:gridCol w:w="1242"/>
      </w:tblGrid>
      <w:tr w:rsidR="00B60131" w:rsidTr="0053622B">
        <w:tc>
          <w:tcPr>
            <w:tcW w:w="7939" w:type="dxa"/>
            <w:shd w:val="clear" w:color="auto" w:fill="auto"/>
          </w:tcPr>
          <w:p w:rsidR="00B60131" w:rsidRPr="00A515A3" w:rsidRDefault="00B60131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shd w:val="clear" w:color="auto" w:fill="auto"/>
            <w:vAlign w:val="center"/>
          </w:tcPr>
          <w:p w:rsidR="00B60131" w:rsidRPr="00A515A3" w:rsidRDefault="00B60131" w:rsidP="0053622B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رئيسا</w:t>
            </w:r>
            <w:r w:rsidR="0053622B">
              <w:rPr>
                <w:rFonts w:ascii="Calibri" w:hAnsi="Calibri" w:cs="Arial" w:hint="cs"/>
                <w:b/>
                <w:bCs/>
                <w:rtl/>
              </w:rPr>
              <w:t xml:space="preserve">   </w:t>
            </w:r>
          </w:p>
        </w:tc>
      </w:tr>
      <w:tr w:rsidR="00A35EA3" w:rsidTr="0053622B">
        <w:tc>
          <w:tcPr>
            <w:tcW w:w="7939" w:type="dxa"/>
            <w:shd w:val="clear" w:color="auto" w:fill="auto"/>
          </w:tcPr>
          <w:p w:rsidR="00A35EA3" w:rsidRPr="00A515A3" w:rsidRDefault="00A35EA3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auto"/>
            <w:vAlign w:val="center"/>
          </w:tcPr>
          <w:p w:rsidR="00A35EA3" w:rsidRPr="00A515A3" w:rsidRDefault="00A35EA3" w:rsidP="0053622B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أعضاء</w:t>
            </w:r>
          </w:p>
        </w:tc>
      </w:tr>
      <w:tr w:rsidR="00A35EA3" w:rsidTr="0053622B">
        <w:tc>
          <w:tcPr>
            <w:tcW w:w="7939" w:type="dxa"/>
            <w:shd w:val="clear" w:color="auto" w:fill="auto"/>
          </w:tcPr>
          <w:p w:rsidR="00A35EA3" w:rsidRPr="00A515A3" w:rsidRDefault="00A35EA3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:rsidR="00A35EA3" w:rsidRPr="00A515A3" w:rsidRDefault="00A35EA3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</w:tr>
      <w:tr w:rsidR="00A35EA3" w:rsidTr="0053622B">
        <w:tc>
          <w:tcPr>
            <w:tcW w:w="7939" w:type="dxa"/>
            <w:shd w:val="clear" w:color="auto" w:fill="auto"/>
          </w:tcPr>
          <w:p w:rsidR="00A35EA3" w:rsidRPr="00A515A3" w:rsidRDefault="00A35EA3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:rsidR="00A35EA3" w:rsidRPr="00A515A3" w:rsidRDefault="00A35EA3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</w:tr>
      <w:tr w:rsidR="00A35EA3" w:rsidTr="0053622B">
        <w:tc>
          <w:tcPr>
            <w:tcW w:w="7939" w:type="dxa"/>
            <w:shd w:val="clear" w:color="auto" w:fill="auto"/>
          </w:tcPr>
          <w:p w:rsidR="00A35EA3" w:rsidRPr="00A515A3" w:rsidRDefault="00A35EA3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:rsidR="00A35EA3" w:rsidRPr="00A515A3" w:rsidRDefault="00A35EA3" w:rsidP="00A515A3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</w:tr>
    </w:tbl>
    <w:p w:rsidR="00B60131" w:rsidRPr="00B60131" w:rsidRDefault="00B60131" w:rsidP="005313FE">
      <w:pPr>
        <w:bidi/>
        <w:ind w:left="282"/>
        <w:rPr>
          <w:b/>
          <w:bCs/>
        </w:rPr>
      </w:pPr>
    </w:p>
    <w:p w:rsidR="00B60131" w:rsidRPr="0053622B" w:rsidRDefault="00B60131" w:rsidP="005313FE">
      <w:pPr>
        <w:pStyle w:val="ListParagraph"/>
        <w:numPr>
          <w:ilvl w:val="0"/>
          <w:numId w:val="31"/>
        </w:numPr>
        <w:ind w:left="566" w:hanging="283"/>
        <w:rPr>
          <w:rFonts w:ascii="Tahoma" w:hAnsi="Tahoma" w:cs="AdvertisingBold"/>
          <w:noProof/>
          <w:color w:val="000000"/>
          <w:rtl/>
        </w:rPr>
      </w:pPr>
      <w:r w:rsidRPr="0053622B">
        <w:rPr>
          <w:rFonts w:ascii="Tahoma" w:hAnsi="Tahoma" w:cs="AdvertisingBold" w:hint="cs"/>
          <w:noProof/>
          <w:color w:val="000000"/>
          <w:rtl/>
        </w:rPr>
        <w:t xml:space="preserve">لفحص الأصناف  المبينة في ظهر محضر الفحص طبقا للمواصفات / التعليمات الفنية/العينات المعتمدة بأمر التوريد رقم     </w:t>
      </w:r>
      <w:r w:rsidR="0053622B">
        <w:rPr>
          <w:rFonts w:ascii="Tahoma" w:hAnsi="Tahoma" w:cs="AdvertisingBold" w:hint="cs"/>
          <w:noProof/>
          <w:color w:val="000000"/>
          <w:rtl/>
        </w:rPr>
        <w:t>-</w:t>
      </w:r>
      <w:r w:rsidR="005313FE" w:rsidRPr="0053622B">
        <w:rPr>
          <w:rFonts w:ascii="Tahoma" w:hAnsi="Tahoma" w:cs="AdvertisingBold" w:hint="cs"/>
          <w:noProof/>
          <w:color w:val="000000"/>
          <w:rtl/>
        </w:rPr>
        <w:t xml:space="preserve">    الص</w:t>
      </w:r>
      <w:r w:rsidRPr="0053622B">
        <w:rPr>
          <w:rFonts w:ascii="Tahoma" w:hAnsi="Tahoma" w:cs="AdvertisingBold" w:hint="cs"/>
          <w:noProof/>
          <w:color w:val="000000"/>
          <w:rtl/>
        </w:rPr>
        <w:t>ادر بتاريخ  :              /                 /</w:t>
      </w:r>
    </w:p>
    <w:p w:rsidR="00B60131" w:rsidRPr="0053622B" w:rsidRDefault="00B60131" w:rsidP="005313FE">
      <w:pPr>
        <w:pStyle w:val="ListParagraph"/>
        <w:numPr>
          <w:ilvl w:val="0"/>
          <w:numId w:val="31"/>
        </w:numPr>
        <w:ind w:left="566" w:hanging="283"/>
        <w:rPr>
          <w:rFonts w:ascii="Tahoma" w:hAnsi="Tahoma" w:cs="AdvertisingBold"/>
          <w:noProof/>
          <w:color w:val="000000"/>
        </w:rPr>
      </w:pPr>
      <w:r w:rsidRPr="0053622B">
        <w:rPr>
          <w:rFonts w:ascii="Tahoma" w:hAnsi="Tahoma" w:cs="AdvertisingBold" w:hint="cs"/>
          <w:noProof/>
          <w:color w:val="000000"/>
          <w:rtl/>
        </w:rPr>
        <w:t>ترى اللجنة أن الأصناف الموردة ( مطابقة /</w:t>
      </w:r>
      <w:r w:rsidR="00AE25B1">
        <w:rPr>
          <w:rFonts w:ascii="Tahoma" w:hAnsi="Tahoma" w:cs="AdvertisingBold" w:hint="cs"/>
          <w:noProof/>
          <w:color w:val="000000"/>
          <w:rtl/>
        </w:rPr>
        <w:t xml:space="preserve"> </w:t>
      </w:r>
      <w:r w:rsidRPr="0053622B">
        <w:rPr>
          <w:rFonts w:ascii="Tahoma" w:hAnsi="Tahoma" w:cs="AdvertisingBold" w:hint="cs"/>
          <w:noProof/>
          <w:color w:val="000000"/>
          <w:rtl/>
        </w:rPr>
        <w:t>غير مطابقة ) لأمر الشراء .</w:t>
      </w:r>
    </w:p>
    <w:p w:rsidR="007D3815" w:rsidRPr="0053622B" w:rsidRDefault="007D3815" w:rsidP="005313FE">
      <w:pPr>
        <w:pStyle w:val="ListParagraph"/>
        <w:numPr>
          <w:ilvl w:val="0"/>
          <w:numId w:val="31"/>
        </w:numPr>
        <w:ind w:left="566" w:hanging="283"/>
        <w:rPr>
          <w:rFonts w:ascii="Tahoma" w:hAnsi="Tahoma" w:cs="AdvertisingBold"/>
          <w:noProof/>
          <w:color w:val="000000"/>
        </w:rPr>
      </w:pPr>
      <w:r w:rsidRPr="0053622B">
        <w:rPr>
          <w:rFonts w:ascii="Tahoma" w:hAnsi="Tahoma" w:cs="AdvertisingBold" w:hint="cs"/>
          <w:noProof/>
          <w:color w:val="000000"/>
          <w:rtl/>
        </w:rPr>
        <w:t xml:space="preserve"> توصي اللجنة (</w:t>
      </w:r>
      <w:r w:rsidR="00AE25B1">
        <w:rPr>
          <w:rFonts w:ascii="Tahoma" w:hAnsi="Tahoma" w:cs="AdvertisingBold" w:hint="cs"/>
          <w:noProof/>
          <w:color w:val="000000"/>
          <w:rtl/>
        </w:rPr>
        <w:t xml:space="preserve"> </w:t>
      </w:r>
      <w:r w:rsidRPr="0053622B">
        <w:rPr>
          <w:rFonts w:ascii="Tahoma" w:hAnsi="Tahoma" w:cs="AdvertisingBold" w:hint="cs"/>
          <w:noProof/>
          <w:color w:val="000000"/>
          <w:rtl/>
        </w:rPr>
        <w:t>بقبول / رفض ) الأصناف الموردة.</w:t>
      </w:r>
    </w:p>
    <w:p w:rsidR="007D3815" w:rsidRDefault="007D3815" w:rsidP="005313FE">
      <w:pPr>
        <w:pStyle w:val="ListParagraph"/>
        <w:ind w:left="282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                 </w:t>
      </w:r>
    </w:p>
    <w:p w:rsidR="007D3815" w:rsidRDefault="007D3815" w:rsidP="005313FE">
      <w:pPr>
        <w:pStyle w:val="ListParagraph"/>
        <w:ind w:left="282"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إ</w:t>
      </w:r>
      <w:r w:rsidRPr="007D3815">
        <w:rPr>
          <w:rFonts w:hint="cs"/>
          <w:b/>
          <w:bCs/>
          <w:sz w:val="28"/>
          <w:szCs w:val="28"/>
          <w:rtl/>
        </w:rPr>
        <w:t>عتماد رئيس و أعضاء لجنة الفحص</w:t>
      </w:r>
    </w:p>
    <w:p w:rsidR="007D3815" w:rsidRPr="00B60131" w:rsidRDefault="007D3815" w:rsidP="005313FE">
      <w:pPr>
        <w:pStyle w:val="ListParagraph"/>
        <w:ind w:left="282"/>
        <w:rPr>
          <w:b/>
          <w:bCs/>
          <w:rtl/>
        </w:rPr>
      </w:pPr>
    </w:p>
    <w:tbl>
      <w:tblPr>
        <w:bidiVisual/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939"/>
        <w:gridCol w:w="1242"/>
      </w:tblGrid>
      <w:tr w:rsidR="0053622B" w:rsidTr="00F31139">
        <w:tc>
          <w:tcPr>
            <w:tcW w:w="7939" w:type="dxa"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shd w:val="clear" w:color="auto" w:fill="auto"/>
            <w:vAlign w:val="center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رئيسا</w:t>
            </w:r>
            <w:r>
              <w:rPr>
                <w:rFonts w:ascii="Calibri" w:hAnsi="Calibri" w:cs="Arial" w:hint="cs"/>
                <w:b/>
                <w:bCs/>
                <w:rtl/>
              </w:rPr>
              <w:t xml:space="preserve">   </w:t>
            </w:r>
          </w:p>
        </w:tc>
      </w:tr>
      <w:tr w:rsidR="0053622B" w:rsidTr="00F31139">
        <w:tc>
          <w:tcPr>
            <w:tcW w:w="7939" w:type="dxa"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 w:val="restart"/>
            <w:shd w:val="clear" w:color="auto" w:fill="auto"/>
            <w:vAlign w:val="center"/>
          </w:tcPr>
          <w:p w:rsidR="0053622B" w:rsidRPr="00A515A3" w:rsidRDefault="0053622B" w:rsidP="00F31139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أعضاء</w:t>
            </w:r>
          </w:p>
        </w:tc>
      </w:tr>
      <w:tr w:rsidR="0053622B" w:rsidTr="00F31139">
        <w:tc>
          <w:tcPr>
            <w:tcW w:w="7939" w:type="dxa"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</w:tr>
      <w:tr w:rsidR="0053622B" w:rsidTr="00F31139">
        <w:tc>
          <w:tcPr>
            <w:tcW w:w="7939" w:type="dxa"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</w:tr>
      <w:tr w:rsidR="0053622B" w:rsidTr="00F31139">
        <w:tc>
          <w:tcPr>
            <w:tcW w:w="7939" w:type="dxa"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1242" w:type="dxa"/>
            <w:vMerge/>
            <w:shd w:val="clear" w:color="auto" w:fill="auto"/>
          </w:tcPr>
          <w:p w:rsidR="0053622B" w:rsidRPr="00A515A3" w:rsidRDefault="0053622B" w:rsidP="00F31139">
            <w:pPr>
              <w:bidi/>
              <w:ind w:left="282"/>
              <w:rPr>
                <w:rFonts w:ascii="Calibri" w:hAnsi="Calibri" w:cs="Arial"/>
                <w:b/>
                <w:bCs/>
                <w:rtl/>
              </w:rPr>
            </w:pPr>
          </w:p>
        </w:tc>
      </w:tr>
    </w:tbl>
    <w:p w:rsidR="007D3815" w:rsidRDefault="007D3815" w:rsidP="005313FE">
      <w:pPr>
        <w:bidi/>
        <w:ind w:left="282"/>
        <w:jc w:val="center"/>
        <w:rPr>
          <w:rtl/>
          <w:lang w:eastAsia="en-US"/>
        </w:rPr>
      </w:pPr>
    </w:p>
    <w:p w:rsidR="00B60131" w:rsidRDefault="007D3815" w:rsidP="0053622B">
      <w:pPr>
        <w:pStyle w:val="ListParagraph"/>
        <w:ind w:left="282"/>
        <w:jc w:val="center"/>
        <w:rPr>
          <w:b/>
          <w:bCs/>
          <w:sz w:val="28"/>
          <w:szCs w:val="28"/>
          <w:rtl/>
        </w:rPr>
      </w:pPr>
      <w:r w:rsidRPr="0053622B">
        <w:rPr>
          <w:rFonts w:hint="cs"/>
          <w:b/>
          <w:bCs/>
          <w:sz w:val="28"/>
          <w:szCs w:val="28"/>
          <w:rtl/>
        </w:rPr>
        <w:t>يعتمد,,,</w:t>
      </w:r>
    </w:p>
    <w:p w:rsidR="00AE25B1" w:rsidRDefault="00AE25B1" w:rsidP="0053622B">
      <w:pPr>
        <w:pStyle w:val="ListParagraph"/>
        <w:ind w:left="282"/>
        <w:jc w:val="center"/>
        <w:rPr>
          <w:b/>
          <w:bCs/>
          <w:sz w:val="28"/>
          <w:szCs w:val="28"/>
          <w:rtl/>
        </w:rPr>
      </w:pPr>
    </w:p>
    <w:p w:rsidR="0053622B" w:rsidRPr="0053622B" w:rsidRDefault="00AE25B1" w:rsidP="00AE25B1">
      <w:pPr>
        <w:pStyle w:val="ListParagraph"/>
        <w:ind w:left="282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التوقيع :                                                                                            التوقيع </w:t>
      </w:r>
    </w:p>
    <w:p w:rsidR="007D3815" w:rsidRPr="00AE25B1" w:rsidRDefault="007D3815" w:rsidP="00AE25B1">
      <w:pPr>
        <w:bidi/>
        <w:rPr>
          <w:rFonts w:cs="Times New Roman"/>
          <w:b/>
          <w:bCs/>
          <w:rtl/>
          <w:lang w:eastAsia="en-US"/>
        </w:rPr>
      </w:pPr>
      <w:r w:rsidRPr="00AE25B1">
        <w:rPr>
          <w:rFonts w:cs="Times New Roman" w:hint="cs"/>
          <w:b/>
          <w:bCs/>
          <w:rtl/>
          <w:lang w:eastAsia="en-US"/>
        </w:rPr>
        <w:t xml:space="preserve">  </w:t>
      </w:r>
      <w:r w:rsidR="0053622B" w:rsidRPr="00AE25B1">
        <w:rPr>
          <w:rFonts w:cs="Times New Roman" w:hint="cs"/>
          <w:b/>
          <w:bCs/>
          <w:rtl/>
          <w:lang w:eastAsia="en-US"/>
        </w:rPr>
        <w:t xml:space="preserve">  </w:t>
      </w:r>
      <w:r w:rsidRPr="00AE25B1">
        <w:rPr>
          <w:rFonts w:cs="Times New Roman" w:hint="cs"/>
          <w:b/>
          <w:bCs/>
          <w:rtl/>
          <w:lang w:eastAsia="en-US"/>
        </w:rPr>
        <w:t xml:space="preserve">مهندس </w:t>
      </w:r>
      <w:r w:rsidR="0053622B" w:rsidRPr="00AE25B1">
        <w:rPr>
          <w:rFonts w:cs="Times New Roman" w:hint="cs"/>
          <w:b/>
          <w:bCs/>
          <w:rtl/>
          <w:lang w:eastAsia="en-US"/>
        </w:rPr>
        <w:t>:</w:t>
      </w:r>
      <w:r w:rsidRPr="00AE25B1">
        <w:rPr>
          <w:rFonts w:cs="Times New Roman" w:hint="cs"/>
          <w:b/>
          <w:bCs/>
          <w:rtl/>
          <w:lang w:eastAsia="en-US"/>
        </w:rPr>
        <w:t xml:space="preserve">                                                                       </w:t>
      </w:r>
      <w:r w:rsidR="00937696" w:rsidRPr="00AE25B1">
        <w:rPr>
          <w:rFonts w:cs="Times New Roman" w:hint="cs"/>
          <w:b/>
          <w:bCs/>
          <w:rtl/>
          <w:lang w:eastAsia="en-US"/>
        </w:rPr>
        <w:t xml:space="preserve">  </w:t>
      </w:r>
      <w:r w:rsidRPr="00AE25B1">
        <w:rPr>
          <w:rFonts w:cs="Times New Roman" w:hint="cs"/>
          <w:b/>
          <w:bCs/>
          <w:rtl/>
          <w:lang w:eastAsia="en-US"/>
        </w:rPr>
        <w:t xml:space="preserve">                  مهندس</w:t>
      </w:r>
      <w:r w:rsidR="0053622B" w:rsidRPr="00AE25B1">
        <w:rPr>
          <w:rFonts w:cs="Times New Roman" w:hint="cs"/>
          <w:b/>
          <w:bCs/>
          <w:rtl/>
          <w:lang w:eastAsia="en-US"/>
        </w:rPr>
        <w:t>:</w:t>
      </w:r>
    </w:p>
    <w:p w:rsidR="007D3815" w:rsidRPr="00AE25B1" w:rsidRDefault="007D3815" w:rsidP="00AE25B1">
      <w:pPr>
        <w:bidi/>
        <w:ind w:left="282"/>
        <w:rPr>
          <w:rFonts w:cs="Times New Roman"/>
          <w:b/>
          <w:bCs/>
          <w:rtl/>
          <w:lang w:eastAsia="en-US"/>
        </w:rPr>
      </w:pPr>
      <w:r w:rsidRPr="00AE25B1">
        <w:rPr>
          <w:rFonts w:cs="Times New Roman" w:hint="cs"/>
          <w:b/>
          <w:bCs/>
          <w:rtl/>
          <w:lang w:eastAsia="en-US"/>
        </w:rPr>
        <w:t xml:space="preserve">مدير عام الرقابة على الجودة                               </w:t>
      </w:r>
      <w:r w:rsidR="00AE25B1">
        <w:rPr>
          <w:rFonts w:cs="Times New Roman" w:hint="cs"/>
          <w:b/>
          <w:bCs/>
          <w:rtl/>
          <w:lang w:eastAsia="en-US"/>
        </w:rPr>
        <w:t xml:space="preserve">                            </w:t>
      </w:r>
      <w:r w:rsidRPr="00AE25B1">
        <w:rPr>
          <w:rFonts w:cs="Times New Roman" w:hint="cs"/>
          <w:b/>
          <w:bCs/>
          <w:rtl/>
          <w:lang w:eastAsia="en-US"/>
        </w:rPr>
        <w:t xml:space="preserve">       مدير قطاع الجودة</w:t>
      </w:r>
    </w:p>
    <w:p w:rsidR="007D3815" w:rsidRPr="00937696" w:rsidRDefault="007D3815" w:rsidP="005313FE">
      <w:pPr>
        <w:bidi/>
        <w:ind w:left="282"/>
        <w:rPr>
          <w:b/>
          <w:bCs/>
          <w:rtl/>
          <w:lang w:eastAsia="en-US"/>
        </w:rPr>
      </w:pPr>
    </w:p>
    <w:p w:rsidR="00B60131" w:rsidRPr="00937696" w:rsidRDefault="00B60131" w:rsidP="0053622B">
      <w:pPr>
        <w:bidi/>
        <w:rPr>
          <w:b/>
          <w:bCs/>
          <w:rtl/>
          <w:lang w:eastAsia="en-US"/>
        </w:rPr>
      </w:pPr>
    </w:p>
    <w:p w:rsidR="00B356E1" w:rsidRPr="00937696" w:rsidRDefault="00B356E1" w:rsidP="00B356E1">
      <w:pPr>
        <w:bidi/>
        <w:rPr>
          <w:b/>
          <w:bCs/>
          <w:rtl/>
          <w:lang w:eastAsia="en-US"/>
        </w:rPr>
      </w:pPr>
    </w:p>
    <w:p w:rsidR="0053622B" w:rsidRPr="00937696" w:rsidRDefault="00937696" w:rsidP="00853D04">
      <w:pPr>
        <w:bidi/>
        <w:rPr>
          <w:b/>
          <w:bCs/>
          <w:rtl/>
          <w:lang w:eastAsia="en-US"/>
        </w:rPr>
      </w:pPr>
      <w:r w:rsidRPr="00853D04"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>ص</w:t>
      </w:r>
      <w:r w:rsidR="00F23466" w:rsidRPr="00853D04"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>1</w:t>
      </w:r>
      <w:r w:rsidRPr="00853D04"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 xml:space="preserve">/2              </w:t>
      </w:r>
      <w:r w:rsidR="005313FE" w:rsidRPr="00853D04"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 xml:space="preserve">                                       </w:t>
      </w:r>
      <w:r w:rsidRPr="00853D04"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 xml:space="preserve">                                          </w:t>
      </w:r>
      <w:r w:rsidR="0053622B" w:rsidRPr="00853D04"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>ن/51/208</w:t>
      </w:r>
    </w:p>
    <w:p w:rsidR="00126252" w:rsidRPr="00937696" w:rsidRDefault="00937696" w:rsidP="0053622B">
      <w:pPr>
        <w:bidi/>
        <w:ind w:left="282"/>
        <w:rPr>
          <w:b/>
          <w:bCs/>
          <w:rtl/>
          <w:lang w:eastAsia="en-US"/>
        </w:rPr>
      </w:pPr>
      <w:r w:rsidRPr="00937696">
        <w:rPr>
          <w:rFonts w:hint="cs"/>
          <w:b/>
          <w:bCs/>
          <w:rtl/>
          <w:lang w:eastAsia="en-US"/>
        </w:rPr>
        <w:t xml:space="preserve">                            </w:t>
      </w:r>
    </w:p>
    <w:p w:rsidR="00F23466" w:rsidRPr="00BC5DDD" w:rsidRDefault="00F23466" w:rsidP="00F23466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>
        <w:rPr>
          <w:rFonts w:ascii="Tahoma" w:hAnsi="Tahoma" w:cs="AdvertisingBold" w:hint="cs"/>
          <w:b/>
          <w:bCs/>
          <w:color w:val="000000"/>
          <w:rtl/>
        </w:rPr>
        <w:t xml:space="preserve">تابع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>
        <w:rPr>
          <w:rFonts w:ascii="Tahoma" w:hAnsi="Tahoma" w:cs="AdvertisingBold" w:hint="cs"/>
          <w:b/>
          <w:bCs/>
          <w:color w:val="000000"/>
          <w:rtl/>
        </w:rPr>
        <w:t>3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F23466" w:rsidRDefault="00A35EA3" w:rsidP="00853D04">
      <w:pPr>
        <w:pStyle w:val="Heading2"/>
        <w:tabs>
          <w:tab w:val="clear" w:pos="1304"/>
        </w:tabs>
        <w:bidi/>
        <w:spacing w:after="120"/>
        <w:ind w:left="720" w:right="-142" w:firstLine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 w:hint="cs"/>
          <w:color w:val="000000"/>
          <w:sz w:val="28"/>
          <w:szCs w:val="28"/>
          <w:rtl/>
        </w:rPr>
        <w:t>محضر إداري و</w:t>
      </w:r>
      <w:r w:rsidR="00F23466" w:rsidRPr="003B31F0">
        <w:rPr>
          <w:rFonts w:ascii="Tahoma" w:hAnsi="Tahoma" w:cs="AdvertisingBold" w:hint="cs"/>
          <w:color w:val="000000"/>
          <w:sz w:val="28"/>
          <w:szCs w:val="28"/>
          <w:rtl/>
        </w:rPr>
        <w:t xml:space="preserve"> لجنة فحص واردات </w:t>
      </w:r>
      <w:r w:rsidR="00F23466">
        <w:rPr>
          <w:rFonts w:ascii="Tahoma" w:hAnsi="Tahoma" w:cs="AdvertisingBold" w:hint="cs"/>
          <w:color w:val="000000"/>
          <w:sz w:val="28"/>
          <w:szCs w:val="28"/>
          <w:rtl/>
        </w:rPr>
        <w:t>محلية</w:t>
      </w:r>
      <w:r w:rsidR="00F23466" w:rsidRPr="003B31F0">
        <w:rPr>
          <w:rFonts w:ascii="Tahoma" w:hAnsi="Tahoma" w:cs="AdvertisingBold" w:hint="cs"/>
          <w:color w:val="000000"/>
          <w:sz w:val="28"/>
          <w:szCs w:val="28"/>
          <w:rtl/>
        </w:rPr>
        <w:t>-نموذج رقـم</w:t>
      </w:r>
      <w:r w:rsidR="00B47B33">
        <w:rPr>
          <w:rFonts w:ascii="Tahoma" w:hAnsi="Tahoma" w:cs="AdvertisingBold" w:hint="cs"/>
          <w:color w:val="000000"/>
          <w:sz w:val="28"/>
          <w:szCs w:val="28"/>
          <w:rtl/>
        </w:rPr>
        <w:t xml:space="preserve"> </w:t>
      </w:r>
      <w:r w:rsidR="00F23466" w:rsidRPr="003B31F0">
        <w:rPr>
          <w:rFonts w:ascii="Tahoma" w:hAnsi="Tahoma" w:cs="AdvertisingBold" w:hint="cs"/>
          <w:color w:val="000000"/>
          <w:sz w:val="28"/>
          <w:szCs w:val="28"/>
          <w:rtl/>
        </w:rPr>
        <w:t>(  ن/51/208 )</w:t>
      </w:r>
    </w:p>
    <w:p w:rsidR="00F23466" w:rsidRPr="00C15262" w:rsidRDefault="00F23466" w:rsidP="00F23466">
      <w:pPr>
        <w:bidi/>
        <w:rPr>
          <w:rtl/>
        </w:rPr>
      </w:pPr>
    </w:p>
    <w:tbl>
      <w:tblPr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01"/>
        <w:gridCol w:w="4771"/>
      </w:tblGrid>
      <w:tr w:rsidR="007C1F08" w:rsidTr="00B356E1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A515A3" w:rsidRDefault="00C824D9" w:rsidP="00C824D9">
            <w:pPr>
              <w:bidi/>
              <w:spacing w:line="60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23264" behindDoc="0" locked="0" layoutInCell="1" allowOverlap="1" wp14:anchorId="30A21ED3" wp14:editId="56854204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التاريخ :        /     /</w:t>
            </w:r>
          </w:p>
        </w:tc>
      </w:tr>
    </w:tbl>
    <w:p w:rsidR="00F23466" w:rsidRPr="0053622B" w:rsidRDefault="00F23466" w:rsidP="0053622B">
      <w:pPr>
        <w:pStyle w:val="Heading2"/>
        <w:tabs>
          <w:tab w:val="clear" w:pos="1304"/>
          <w:tab w:val="left" w:pos="10205"/>
        </w:tabs>
        <w:bidi/>
        <w:spacing w:after="120"/>
        <w:ind w:left="566" w:right="142" w:firstLine="0"/>
        <w:jc w:val="left"/>
        <w:rPr>
          <w:rFonts w:ascii="Tahoma" w:hAnsi="Tahoma" w:cs="AdvertisingBold"/>
          <w:b w:val="0"/>
          <w:bCs w:val="0"/>
          <w:noProof/>
          <w:color w:val="000000"/>
          <w:sz w:val="26"/>
          <w:szCs w:val="26"/>
          <w:rtl/>
          <w:lang w:eastAsia="en-US"/>
        </w:rPr>
      </w:pPr>
      <w:r w:rsidRPr="0053622B">
        <w:rPr>
          <w:rFonts w:ascii="Tahoma" w:hAnsi="Tahoma" w:cs="AdvertisingBold" w:hint="cs"/>
          <w:b w:val="0"/>
          <w:bCs w:val="0"/>
          <w:noProof/>
          <w:color w:val="000000"/>
          <w:sz w:val="26"/>
          <w:szCs w:val="26"/>
          <w:rtl/>
          <w:lang w:eastAsia="en-US"/>
        </w:rPr>
        <w:t>أصناف موردة في تاريخ      /      /            و الموردة من : ......................................</w:t>
      </w:r>
    </w:p>
    <w:p w:rsidR="00F23466" w:rsidRPr="0053622B" w:rsidRDefault="00F23466" w:rsidP="0053622B">
      <w:pPr>
        <w:bidi/>
        <w:spacing w:after="240"/>
        <w:ind w:left="566" w:right="142"/>
        <w:rPr>
          <w:rFonts w:ascii="Tahoma" w:hAnsi="Tahoma" w:cs="AdvertisingBold"/>
          <w:noProof/>
          <w:color w:val="000000"/>
          <w:sz w:val="26"/>
          <w:szCs w:val="26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6"/>
          <w:szCs w:val="26"/>
          <w:rtl/>
          <w:lang w:eastAsia="en-US"/>
        </w:rPr>
        <w:t>طبقا للفواتير المرافقة بمحضر الفحص المؤرخة في      /           /        لعرضها على لجنة الفحص :-</w:t>
      </w:r>
    </w:p>
    <w:tbl>
      <w:tblPr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71"/>
        <w:gridCol w:w="1661"/>
        <w:gridCol w:w="4527"/>
        <w:gridCol w:w="1639"/>
      </w:tblGrid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  <w:t>عدد أو مقدار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  <w:t>الوحدة</w:t>
            </w: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  <w:t>إسم و الصنف و مواصفاته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  <w:t>ملاحظات</w:t>
            </w: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  <w:tr w:rsidR="00F23466" w:rsidTr="0053622B">
        <w:trPr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4527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  <w:tc>
          <w:tcPr>
            <w:tcW w:w="1639" w:type="dxa"/>
            <w:shd w:val="clear" w:color="auto" w:fill="auto"/>
            <w:vAlign w:val="center"/>
          </w:tcPr>
          <w:p w:rsidR="00F23466" w:rsidRPr="00A515A3" w:rsidRDefault="00F23466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6"/>
                <w:szCs w:val="26"/>
                <w:rtl/>
                <w:lang w:eastAsia="en-US"/>
              </w:rPr>
            </w:pPr>
          </w:p>
        </w:tc>
      </w:tr>
    </w:tbl>
    <w:p w:rsidR="0053622B" w:rsidRDefault="00F23466" w:rsidP="0053622B">
      <w:pPr>
        <w:bidi/>
        <w:rPr>
          <w:rFonts w:ascii="Tahoma" w:hAnsi="Tahoma" w:cs="AdvertisingBold"/>
          <w:noProof/>
          <w:color w:val="000000"/>
          <w:sz w:val="26"/>
          <w:szCs w:val="26"/>
          <w:rtl/>
          <w:lang w:eastAsia="en-US"/>
        </w:rPr>
      </w:pPr>
      <w:r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 xml:space="preserve">ص 2/2                                                                                                             </w:t>
      </w:r>
      <w:r w:rsidR="0053622B">
        <w:rPr>
          <w:rFonts w:ascii="Tahoma" w:hAnsi="Tahoma" w:cs="AdvertisingBold" w:hint="cs"/>
          <w:noProof/>
          <w:color w:val="000000"/>
          <w:sz w:val="26"/>
          <w:szCs w:val="26"/>
          <w:rtl/>
          <w:lang w:eastAsia="en-US"/>
        </w:rPr>
        <w:t>ن/51/208</w:t>
      </w:r>
    </w:p>
    <w:p w:rsidR="00F23466" w:rsidRDefault="00F23466" w:rsidP="0053622B">
      <w:pPr>
        <w:bidi/>
        <w:rPr>
          <w:rFonts w:ascii="Tahoma" w:hAnsi="Tahoma" w:cs="AdvertisingBold"/>
          <w:noProof/>
          <w:color w:val="000000"/>
          <w:sz w:val="26"/>
          <w:szCs w:val="26"/>
          <w:rtl/>
          <w:lang w:eastAsia="en-US"/>
        </w:rPr>
      </w:pPr>
      <w:r>
        <w:rPr>
          <w:rFonts w:ascii="Tahoma" w:hAnsi="Tahoma" w:cs="AdvertisingBold" w:hint="cs"/>
          <w:b/>
          <w:bCs/>
          <w:noProof/>
          <w:color w:val="000000"/>
          <w:sz w:val="26"/>
          <w:szCs w:val="26"/>
          <w:rtl/>
          <w:lang w:eastAsia="en-US"/>
        </w:rPr>
        <w:t xml:space="preserve">                            </w:t>
      </w:r>
    </w:p>
    <w:p w:rsidR="00F23466" w:rsidRDefault="00F23466" w:rsidP="0062527E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F23466" w:rsidRDefault="00F23466" w:rsidP="00F23466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F23466" w:rsidRDefault="00F23466" w:rsidP="00F23466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F23466" w:rsidRDefault="00F23466" w:rsidP="00F23466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0D1E22" w:rsidRPr="00BC5DDD" w:rsidRDefault="000D1E22" w:rsidP="000D1E22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>
        <w:rPr>
          <w:rFonts w:ascii="Tahoma" w:hAnsi="Tahoma" w:cs="AdvertisingBold" w:hint="cs"/>
          <w:b/>
          <w:bCs/>
          <w:color w:val="000000"/>
          <w:rtl/>
        </w:rPr>
        <w:t>إ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>
        <w:rPr>
          <w:rFonts w:ascii="Tahoma" w:hAnsi="Tahoma" w:cs="AdvertisingBold" w:hint="cs"/>
          <w:b/>
          <w:bCs/>
          <w:color w:val="000000"/>
          <w:rtl/>
        </w:rPr>
        <w:t>4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0D1E22" w:rsidRDefault="000D1E22" w:rsidP="000D1E22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 w:hint="cs"/>
          <w:color w:val="000000"/>
          <w:sz w:val="28"/>
          <w:szCs w:val="28"/>
          <w:rtl/>
        </w:rPr>
        <w:t xml:space="preserve">             التمييز بين التوريدات الاصلية و المقلدة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 xml:space="preserve"> (ن/51</w:t>
      </w:r>
      <w:r w:rsidRPr="00EC2442">
        <w:rPr>
          <w:rFonts w:ascii="Tahoma" w:hAnsi="Tahoma" w:cs="AdvertisingBold" w:hint="cs"/>
          <w:color w:val="auto"/>
          <w:sz w:val="28"/>
          <w:szCs w:val="28"/>
          <w:rtl/>
        </w:rPr>
        <w:t>/</w:t>
      </w:r>
      <w:r>
        <w:rPr>
          <w:rFonts w:ascii="Tahoma" w:hAnsi="Tahoma" w:cs="AdvertisingBold" w:hint="cs"/>
          <w:color w:val="000000"/>
          <w:sz w:val="28"/>
          <w:szCs w:val="28"/>
          <w:rtl/>
        </w:rPr>
        <w:t>210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)</w:t>
      </w:r>
    </w:p>
    <w:tbl>
      <w:tblPr>
        <w:tblpPr w:leftFromText="180" w:rightFromText="180" w:vertAnchor="text" w:horzAnchor="margin" w:tblpY="54"/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01"/>
        <w:gridCol w:w="4771"/>
      </w:tblGrid>
      <w:tr w:rsidR="000D1E22" w:rsidTr="000D1E22">
        <w:tc>
          <w:tcPr>
            <w:tcW w:w="5423" w:type="dxa"/>
            <w:shd w:val="clear" w:color="auto" w:fill="auto"/>
          </w:tcPr>
          <w:p w:rsidR="000D1E22" w:rsidRPr="007C1F08" w:rsidRDefault="000D1E22" w:rsidP="000D1E22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0D1E22" w:rsidRDefault="000D1E22" w:rsidP="000D1E22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0D1E22" w:rsidRPr="005E7D06" w:rsidRDefault="000D1E22" w:rsidP="000D1E22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0D1E22" w:rsidRPr="007C1F08" w:rsidRDefault="000D1E22" w:rsidP="000D1E22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  <w:r w:rsidRPr="007C1F08"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lang w:eastAsia="en-US"/>
              </w:rPr>
              <w:drawing>
                <wp:anchor distT="0" distB="0" distL="114300" distR="114300" simplePos="0" relativeHeight="251759104" behindDoc="0" locked="0" layoutInCell="1" allowOverlap="1" wp14:anchorId="6A24207E" wp14:editId="06FF61E9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D1E22" w:rsidRPr="007C1F08" w:rsidRDefault="000D1E22" w:rsidP="000D1E22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0D1E22" w:rsidRPr="007C1F08" w:rsidRDefault="000D1E22" w:rsidP="000D1E22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0D1E22" w:rsidRPr="007C1F08" w:rsidRDefault="000D1E22" w:rsidP="000D1E22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0D1E22" w:rsidRPr="007C1F08" w:rsidRDefault="000D1E22" w:rsidP="000D1E22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</w:tr>
    </w:tbl>
    <w:p w:rsidR="000D1E22" w:rsidRPr="00F21D8D" w:rsidRDefault="000D1E22" w:rsidP="000D1E22">
      <w:pPr>
        <w:bidi/>
      </w:pPr>
    </w:p>
    <w:p w:rsidR="000D1E22" w:rsidRPr="00F21D8D" w:rsidRDefault="000D1E22" w:rsidP="000D1E22">
      <w:pPr>
        <w:bidi/>
        <w:rPr>
          <w:sz w:val="8"/>
          <w:szCs w:val="8"/>
          <w:rtl/>
        </w:rPr>
      </w:pPr>
    </w:p>
    <w:p w:rsidR="000D1E22" w:rsidRDefault="000D1E22" w:rsidP="000D1E22">
      <w:pPr>
        <w:bidi/>
        <w:rPr>
          <w:rtl/>
        </w:rPr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58080" behindDoc="0" locked="0" layoutInCell="1" allowOverlap="1" wp14:anchorId="0E5BDCD9" wp14:editId="753422F5">
                <wp:simplePos x="0" y="0"/>
                <wp:positionH relativeFrom="column">
                  <wp:posOffset>-446446</wp:posOffset>
                </wp:positionH>
                <wp:positionV relativeFrom="paragraph">
                  <wp:posOffset>120015</wp:posOffset>
                </wp:positionV>
                <wp:extent cx="6741160" cy="6342380"/>
                <wp:effectExtent l="0" t="0" r="21590" b="20320"/>
                <wp:wrapNone/>
                <wp:docPr id="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1160" cy="6342380"/>
                          <a:chOff x="441" y="3978"/>
                          <a:chExt cx="10616" cy="9988"/>
                        </a:xfrm>
                      </wpg:grpSpPr>
                      <wps:wsp>
                        <wps:cNvPr id="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41" y="3978"/>
                            <a:ext cx="10616" cy="99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  <w:proofErr w:type="gramStart"/>
                              <w:r w:rsidRPr="00937696">
                                <w:rPr>
                                  <w:b/>
                                  <w:bCs/>
                                  <w:u w:val="single"/>
                                </w:rPr>
                                <w:t>ORIGINAL  AND</w:t>
                              </w:r>
                              <w:proofErr w:type="gramEnd"/>
                              <w:r w:rsidRPr="00937696"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 COUNTERFEITED PARTS CHECK</w:t>
                              </w: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Pr="00937696" w:rsidRDefault="000D1E22" w:rsidP="000D1E22">
                              <w:pPr>
                                <w:ind w:left="426"/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:rsidR="000D1E22" w:rsidRDefault="000D1E22" w:rsidP="000D1E22">
                              <w:pPr>
                                <w:ind w:left="426"/>
                                <w:rPr>
                                  <w:b/>
                                  <w:bCs/>
                                </w:rPr>
                              </w:pPr>
                            </w:p>
                            <w:p w:rsidR="000D1E22" w:rsidRPr="00EB516B" w:rsidRDefault="000D1E22" w:rsidP="000D1E22">
                              <w:pPr>
                                <w:ind w:left="426"/>
                                <w:rPr>
                                  <w:b/>
                                  <w:bCs/>
                                </w:rPr>
                              </w:pPr>
                              <w:r w:rsidRPr="00EB516B">
                                <w:rPr>
                                  <w:b/>
                                  <w:bCs/>
                                </w:rPr>
                                <w:t xml:space="preserve">General share of the part / tag name review </w:t>
                              </w:r>
                              <w:r w:rsidRPr="00EB516B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مراجعة الشكل العام للجزء</w:t>
                              </w:r>
                              <w:r w:rsidRPr="00EB516B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  <w:p w:rsidR="000D1E22" w:rsidRPr="00EB516B" w:rsidRDefault="000D1E22" w:rsidP="000D1E22">
                              <w:pPr>
                                <w:ind w:left="426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EB516B">
                                <w:rPr>
                                  <w:b/>
                                  <w:bCs/>
                                </w:rPr>
                                <w:t xml:space="preserve">Remarks </w:t>
                              </w:r>
                              <w:r w:rsidRPr="00EB516B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ملاحظات</w:t>
                              </w:r>
                              <w:proofErr w:type="gramEnd"/>
                              <w:r w:rsidRPr="00EB516B">
                                <w:rPr>
                                  <w:b/>
                                  <w:bCs/>
                                </w:rPr>
                                <w:t>:</w:t>
                              </w:r>
                            </w:p>
                            <w:tbl>
                              <w:tblPr>
                                <w:tblW w:w="0" w:type="auto"/>
                                <w:jc w:val="center"/>
                                <w:tblInd w:w="859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46"/>
                                <w:gridCol w:w="3085"/>
                              </w:tblGrid>
                              <w:tr w:rsidR="000D1E22" w:rsidRPr="008D3702" w:rsidTr="008D3702">
                                <w:trPr>
                                  <w:trHeight w:val="822"/>
                                  <w:jc w:val="center"/>
                                </w:trPr>
                                <w:tc>
                                  <w:tcPr>
                                    <w:tcW w:w="2646" w:type="dxa"/>
                                    <w:shd w:val="clear" w:color="auto" w:fill="auto"/>
                                    <w:vAlign w:val="center"/>
                                  </w:tcPr>
                                  <w:p w:rsidR="000D1E22" w:rsidRPr="008D3702" w:rsidRDefault="000D1E22" w:rsidP="008D3702">
                                    <w:pPr>
                                      <w:ind w:left="426"/>
                                      <w:jc w:val="center"/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:rsidR="000D1E22" w:rsidRPr="008D3702" w:rsidRDefault="000D1E22" w:rsidP="008D3702">
                                    <w:pPr>
                                      <w:ind w:left="426"/>
                                      <w:jc w:val="center"/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8D3702"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Original </w:t>
                                    </w:r>
                                    <w:r w:rsidRPr="008D3702">
                                      <w:rPr>
                                        <w:rFonts w:ascii="Calibri" w:hAnsi="Calibri" w:cs="Arial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أصلي</w:t>
                                    </w:r>
                                  </w:p>
                                  <w:p w:rsidR="000D1E22" w:rsidRPr="008D3702" w:rsidRDefault="000D1E22" w:rsidP="008D3702">
                                    <w:pPr>
                                      <w:ind w:left="426"/>
                                      <w:jc w:val="center"/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85" w:type="dxa"/>
                                    <w:shd w:val="clear" w:color="auto" w:fill="auto"/>
                                    <w:vAlign w:val="center"/>
                                  </w:tcPr>
                                  <w:p w:rsidR="000D1E22" w:rsidRPr="008D3702" w:rsidRDefault="000D1E22" w:rsidP="008D3702">
                                    <w:pPr>
                                      <w:ind w:left="426"/>
                                      <w:jc w:val="center"/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8D3702"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Counterfeit parts</w:t>
                                    </w:r>
                                    <w:r w:rsidRPr="008D3702">
                                      <w:rPr>
                                        <w:rFonts w:ascii="Calibri" w:hAnsi="Calibri" w:cs="Arial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مقلد</w:t>
                                    </w:r>
                                    <w:r>
                                      <w:rPr>
                                        <w:rFonts w:ascii="Calibri" w:hAnsi="Calibri" w:cs="Arial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  <w:tr w:rsidR="000D1E22" w:rsidRPr="008D3702" w:rsidTr="008D3702">
                                <w:trPr>
                                  <w:trHeight w:val="511"/>
                                  <w:jc w:val="center"/>
                                </w:trPr>
                                <w:tc>
                                  <w:tcPr>
                                    <w:tcW w:w="2646" w:type="dxa"/>
                                    <w:shd w:val="clear" w:color="auto" w:fill="auto"/>
                                  </w:tcPr>
                                  <w:p w:rsidR="000D1E22" w:rsidRPr="008D3702" w:rsidRDefault="000D1E22" w:rsidP="00A515A3">
                                    <w:pPr>
                                      <w:ind w:left="426"/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85" w:type="dxa"/>
                                    <w:shd w:val="clear" w:color="auto" w:fill="auto"/>
                                  </w:tcPr>
                                  <w:p w:rsidR="000D1E22" w:rsidRPr="008D3702" w:rsidRDefault="000D1E22" w:rsidP="00A515A3">
                                    <w:pPr>
                                      <w:ind w:left="426"/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0D1E22" w:rsidRPr="00937696" w:rsidRDefault="000D1E22" w:rsidP="000D1E22">
                              <w:pPr>
                                <w:ind w:left="426"/>
                                <w:rPr>
                                  <w:b/>
                                  <w:bCs/>
                                  <w:rtl/>
                                </w:rPr>
                              </w:pPr>
                            </w:p>
                            <w:p w:rsidR="000D1E22" w:rsidRPr="00937696" w:rsidRDefault="000D1E22" w:rsidP="000D1E22">
                              <w:pPr>
                                <w:ind w:left="426"/>
                                <w:rPr>
                                  <w:b/>
                                  <w:bCs/>
                                </w:rPr>
                              </w:pPr>
                              <w:r w:rsidRPr="00937696">
                                <w:rPr>
                                  <w:b/>
                                  <w:bCs/>
                                </w:rPr>
                                <w:t xml:space="preserve">Signature </w:t>
                              </w:r>
                              <w:r w:rsidRPr="0093769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</w:t>
                              </w:r>
                              <w:r w:rsidRPr="00937696">
                                <w:rPr>
                                  <w:b/>
                                  <w:bCs/>
                                </w:rPr>
                                <w:t xml:space="preserve">  </w:t>
                              </w:r>
                              <w:proofErr w:type="gramStart"/>
                              <w:r w:rsidRPr="0093769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:التوقيع</w:t>
                              </w:r>
                              <w:proofErr w:type="gramEnd"/>
                              <w:r w:rsidRPr="0093769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</w:t>
                              </w:r>
                            </w:p>
                            <w:p w:rsidR="000D1E22" w:rsidRPr="00937696" w:rsidRDefault="000D1E22" w:rsidP="000D1E22">
                              <w:pPr>
                                <w:ind w:left="426"/>
                                <w:rPr>
                                  <w:b/>
                                  <w:bCs/>
                                </w:rPr>
                              </w:pPr>
                              <w:r w:rsidRPr="00937696">
                                <w:rPr>
                                  <w:b/>
                                  <w:bCs/>
                                </w:rPr>
                                <w:t xml:space="preserve">Inspector </w:t>
                              </w:r>
                              <w:proofErr w:type="gramStart"/>
                              <w:r w:rsidRPr="00937696">
                                <w:rPr>
                                  <w:b/>
                                  <w:bCs/>
                                </w:rPr>
                                <w:t xml:space="preserve">name </w:t>
                              </w:r>
                              <w:r w:rsidRPr="0093769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:اسم</w:t>
                              </w:r>
                              <w:proofErr w:type="gramEnd"/>
                              <w:r w:rsidRPr="0093769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المفتش</w:t>
                              </w:r>
                            </w:p>
                            <w:p w:rsidR="000D1E22" w:rsidRPr="00126252" w:rsidRDefault="000D1E22" w:rsidP="000D1E22">
                              <w:pPr>
                                <w:ind w:left="426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782" y="4826"/>
                            <a:ext cx="5147" cy="19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Manufacturer:     </w:t>
                              </w:r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جهة </w:t>
                              </w:r>
                              <w:proofErr w:type="gramStart"/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تصنيع :</w:t>
                              </w:r>
                              <w:proofErr w:type="gramEnd"/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                      </w:t>
                              </w:r>
                            </w:p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15262">
                                <w:rPr>
                                  <w:b/>
                                  <w:bCs/>
                                </w:rPr>
                                <w:t>S/</w:t>
                              </w:r>
                              <w:proofErr w:type="gramStart"/>
                              <w:r w:rsidRPr="00C15262">
                                <w:rPr>
                                  <w:b/>
                                  <w:bCs/>
                                </w:rPr>
                                <w:t>n :</w:t>
                              </w:r>
                              <w:proofErr w:type="gramEnd"/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                             </w:t>
                              </w:r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الرقم المسلسل:                </w:t>
                              </w:r>
                            </w:p>
                            <w:p w:rsidR="000D1E22" w:rsidRDefault="000D1E22" w:rsidP="000D1E22">
                              <w:pPr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proofErr w:type="gramStart"/>
                              <w:r w:rsidRPr="00EB516B">
                                <w:rPr>
                                  <w:b/>
                                  <w:bCs/>
                                </w:rPr>
                                <w:t>production</w:t>
                              </w:r>
                              <w:proofErr w:type="gramEnd"/>
                              <w:r w:rsidRPr="00EB516B">
                                <w:rPr>
                                  <w:b/>
                                  <w:bCs/>
                                </w:rPr>
                                <w:t xml:space="preserve"> date: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تاريخ الإنتاج:            </w:t>
                              </w:r>
                            </w:p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 w:rsidRPr="00EB516B">
                                <w:rPr>
                                  <w:b/>
                                  <w:bCs/>
                                </w:rPr>
                                <w:t>Supplier Name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:    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أسم المورد:     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48" y="4734"/>
                            <a:ext cx="5335" cy="31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15262">
                                <w:rPr>
                                  <w:b/>
                                  <w:bCs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     </w:t>
                              </w:r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                                            </w:t>
                              </w:r>
                              <w:proofErr w:type="gramStart"/>
                              <w:r w:rsidRPr="00C15262">
                                <w:rPr>
                                  <w:b/>
                                  <w:bCs/>
                                </w:rPr>
                                <w:t>:</w:t>
                              </w:r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التاريخ</w:t>
                              </w:r>
                              <w:proofErr w:type="gramEnd"/>
                            </w:p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C15262">
                                <w:rPr>
                                  <w:b/>
                                  <w:bCs/>
                                </w:rPr>
                                <w:t>P/n</w:t>
                              </w:r>
                              <w:proofErr w:type="gramStart"/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:              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         </w:t>
                              </w:r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                        :</w:t>
                              </w:r>
                              <w:proofErr w:type="gramEnd"/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رقم الجزء</w:t>
                              </w:r>
                            </w:p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Lot No.:                       </w:t>
                              </w:r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رقم </w:t>
                              </w:r>
                              <w:proofErr w:type="gramStart"/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الشحنة :</w:t>
                              </w:r>
                              <w:proofErr w:type="gramEnd"/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               </w:t>
                              </w:r>
                            </w:p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 w:rsidRPr="00C15262">
                                <w:rPr>
                                  <w:b/>
                                  <w:bCs/>
                                </w:rPr>
                                <w:t xml:space="preserve">Certificate of conformity: </w:t>
                              </w:r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شهادة </w:t>
                              </w:r>
                              <w:proofErr w:type="gramStart"/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المطابقة :</w:t>
                              </w:r>
                              <w:proofErr w:type="gramEnd"/>
                              <w:r w:rsidRPr="00C15262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    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S</w:t>
                              </w:r>
                              <w:r w:rsidRPr="00EB516B">
                                <w:rPr>
                                  <w:b/>
                                  <w:bCs/>
                                </w:rPr>
                                <w:t>helf life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:          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العمر التخزيني :                        </w:t>
                              </w:r>
                            </w:p>
                            <w:p w:rsidR="000D1E22" w:rsidRPr="00BB528A" w:rsidRDefault="000D1E22" w:rsidP="000D1E2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BB528A">
                                <w:rPr>
                                  <w:b/>
                                  <w:bCs/>
                                </w:rPr>
                                <w:t>Inspection and test records:</w:t>
                              </w:r>
                              <w:r w:rsidRPr="00BB528A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تسجيلات التفتيش:                           </w:t>
                              </w:r>
                            </w:p>
                            <w:p w:rsidR="000D1E22" w:rsidRPr="00C15262" w:rsidRDefault="000D1E22" w:rsidP="000D1E22">
                              <w:pPr>
                                <w:rPr>
                                  <w:b/>
                                  <w:bCs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                                                  </w:t>
                              </w:r>
                            </w:p>
                            <w:p w:rsidR="000D1E22" w:rsidRDefault="000D1E22" w:rsidP="000D1E2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left:0;text-align:left;margin-left:-35.15pt;margin-top:9.45pt;width:530.8pt;height:499.4pt;z-index:251758080" coordorigin="441,3978" coordsize="10616,9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">
                <v:rect id="Rectangle 6" o:spid="_x0000_s1027" style="position:absolute;left:441;top:3978;width:10616;height:9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>
                  <v:textbox>
                    <w:txbxContent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  <w:proofErr w:type="gramStart"/>
                        <w:r w:rsidRPr="00937696">
                          <w:rPr>
                            <w:b/>
                            <w:bCs/>
                            <w:u w:val="single"/>
                          </w:rPr>
                          <w:t>ORIGINAL  AND</w:t>
                        </w:r>
                        <w:proofErr w:type="gramEnd"/>
                        <w:r w:rsidRPr="00937696">
                          <w:rPr>
                            <w:b/>
                            <w:bCs/>
                            <w:u w:val="single"/>
                          </w:rPr>
                          <w:t xml:space="preserve"> COUNTERFEITED PARTS CHECK</w:t>
                        </w: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Pr="00937696" w:rsidRDefault="000D1E22" w:rsidP="000D1E22">
                        <w:pPr>
                          <w:ind w:left="426"/>
                          <w:jc w:val="center"/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:rsidR="000D1E22" w:rsidRDefault="000D1E22" w:rsidP="000D1E22">
                        <w:pPr>
                          <w:ind w:left="426"/>
                          <w:rPr>
                            <w:b/>
                            <w:bCs/>
                          </w:rPr>
                        </w:pPr>
                      </w:p>
                      <w:p w:rsidR="000D1E22" w:rsidRPr="00EB516B" w:rsidRDefault="000D1E22" w:rsidP="000D1E22">
                        <w:pPr>
                          <w:ind w:left="426"/>
                          <w:rPr>
                            <w:b/>
                            <w:bCs/>
                          </w:rPr>
                        </w:pPr>
                        <w:r w:rsidRPr="00EB516B">
                          <w:rPr>
                            <w:b/>
                            <w:bCs/>
                          </w:rPr>
                          <w:t xml:space="preserve">General share of the part / tag name review </w:t>
                        </w:r>
                        <w:r w:rsidRPr="00EB516B">
                          <w:rPr>
                            <w:rFonts w:hint="cs"/>
                            <w:b/>
                            <w:bCs/>
                            <w:rtl/>
                          </w:rPr>
                          <w:t>مراجعة الشكل العام للجزء</w:t>
                        </w:r>
                        <w:r w:rsidRPr="00EB516B">
                          <w:rPr>
                            <w:b/>
                            <w:bCs/>
                          </w:rPr>
                          <w:t>:</w:t>
                        </w:r>
                      </w:p>
                      <w:p w:rsidR="000D1E22" w:rsidRPr="00EB516B" w:rsidRDefault="000D1E22" w:rsidP="000D1E22">
                        <w:pPr>
                          <w:ind w:left="426"/>
                          <w:rPr>
                            <w:b/>
                            <w:bCs/>
                          </w:rPr>
                        </w:pPr>
                        <w:proofErr w:type="gramStart"/>
                        <w:r w:rsidRPr="00EB516B">
                          <w:rPr>
                            <w:b/>
                            <w:bCs/>
                          </w:rPr>
                          <w:t xml:space="preserve">Remarks </w:t>
                        </w:r>
                        <w:r w:rsidRPr="00EB516B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ملاحظات</w:t>
                        </w:r>
                        <w:proofErr w:type="gramEnd"/>
                        <w:r w:rsidRPr="00EB516B">
                          <w:rPr>
                            <w:b/>
                            <w:bCs/>
                          </w:rPr>
                          <w:t>:</w:t>
                        </w:r>
                      </w:p>
                      <w:tbl>
                        <w:tblPr>
                          <w:tblW w:w="0" w:type="auto"/>
                          <w:jc w:val="center"/>
                          <w:tblInd w:w="859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646"/>
                          <w:gridCol w:w="3085"/>
                        </w:tblGrid>
                        <w:tr w:rsidR="000D1E22" w:rsidRPr="008D3702" w:rsidTr="008D3702">
                          <w:trPr>
                            <w:trHeight w:val="822"/>
                            <w:jc w:val="center"/>
                          </w:trPr>
                          <w:tc>
                            <w:tcPr>
                              <w:tcW w:w="2646" w:type="dxa"/>
                              <w:shd w:val="clear" w:color="auto" w:fill="auto"/>
                              <w:vAlign w:val="center"/>
                            </w:tcPr>
                            <w:p w:rsidR="000D1E22" w:rsidRPr="008D3702" w:rsidRDefault="000D1E22" w:rsidP="008D3702">
                              <w:pPr>
                                <w:ind w:left="426"/>
                                <w:jc w:val="center"/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:rsidR="000D1E22" w:rsidRPr="008D3702" w:rsidRDefault="000D1E22" w:rsidP="008D3702">
                              <w:pPr>
                                <w:ind w:left="426"/>
                                <w:jc w:val="center"/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D3702"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Original </w:t>
                              </w:r>
                              <w:r w:rsidRPr="008D3702">
                                <w:rPr>
                                  <w:rFonts w:ascii="Calibri" w:hAnsi="Calibri" w:cs="Ari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أصلي</w:t>
                              </w:r>
                            </w:p>
                            <w:p w:rsidR="000D1E22" w:rsidRPr="008D3702" w:rsidRDefault="000D1E22" w:rsidP="008D3702">
                              <w:pPr>
                                <w:ind w:left="426"/>
                                <w:jc w:val="center"/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3085" w:type="dxa"/>
                              <w:shd w:val="clear" w:color="auto" w:fill="auto"/>
                              <w:vAlign w:val="center"/>
                            </w:tcPr>
                            <w:p w:rsidR="000D1E22" w:rsidRPr="008D3702" w:rsidRDefault="000D1E22" w:rsidP="008D3702">
                              <w:pPr>
                                <w:ind w:left="426"/>
                                <w:jc w:val="center"/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D3702"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  <w:t>Counterfeit parts</w:t>
                              </w:r>
                              <w:r w:rsidRPr="008D3702">
                                <w:rPr>
                                  <w:rFonts w:ascii="Calibri" w:hAnsi="Calibri" w:cs="Ari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مقلد</w:t>
                              </w:r>
                              <w:r>
                                <w:rPr>
                                  <w:rFonts w:ascii="Calibri" w:hAnsi="Calibri" w:cs="Ari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0D1E22" w:rsidRPr="008D3702" w:rsidTr="008D3702">
                          <w:trPr>
                            <w:trHeight w:val="511"/>
                            <w:jc w:val="center"/>
                          </w:trPr>
                          <w:tc>
                            <w:tcPr>
                              <w:tcW w:w="2646" w:type="dxa"/>
                              <w:shd w:val="clear" w:color="auto" w:fill="auto"/>
                            </w:tcPr>
                            <w:p w:rsidR="000D1E22" w:rsidRPr="008D3702" w:rsidRDefault="000D1E22" w:rsidP="00A515A3">
                              <w:pPr>
                                <w:ind w:left="426"/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3085" w:type="dxa"/>
                              <w:shd w:val="clear" w:color="auto" w:fill="auto"/>
                            </w:tcPr>
                            <w:p w:rsidR="000D1E22" w:rsidRPr="008D3702" w:rsidRDefault="000D1E22" w:rsidP="00A515A3">
                              <w:pPr>
                                <w:ind w:left="426"/>
                                <w:rPr>
                                  <w:rFonts w:ascii="Calibri" w:hAnsi="Calibri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0D1E22" w:rsidRPr="00937696" w:rsidRDefault="000D1E22" w:rsidP="000D1E22">
                        <w:pPr>
                          <w:ind w:left="426"/>
                          <w:rPr>
                            <w:b/>
                            <w:bCs/>
                            <w:rtl/>
                          </w:rPr>
                        </w:pPr>
                      </w:p>
                      <w:p w:rsidR="000D1E22" w:rsidRPr="00937696" w:rsidRDefault="000D1E22" w:rsidP="000D1E22">
                        <w:pPr>
                          <w:ind w:left="426"/>
                          <w:rPr>
                            <w:b/>
                            <w:bCs/>
                          </w:rPr>
                        </w:pPr>
                        <w:r w:rsidRPr="00937696">
                          <w:rPr>
                            <w:b/>
                            <w:bCs/>
                          </w:rPr>
                          <w:t xml:space="preserve">Signature </w:t>
                        </w:r>
                        <w:r w:rsidRPr="00937696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</w:t>
                        </w:r>
                        <w:r w:rsidRPr="00937696">
                          <w:rPr>
                            <w:b/>
                            <w:bCs/>
                          </w:rPr>
                          <w:t xml:space="preserve">  </w:t>
                        </w:r>
                        <w:proofErr w:type="gramStart"/>
                        <w:r w:rsidRPr="00937696">
                          <w:rPr>
                            <w:rFonts w:hint="cs"/>
                            <w:b/>
                            <w:bCs/>
                            <w:rtl/>
                          </w:rPr>
                          <w:t>:التوقيع</w:t>
                        </w:r>
                        <w:proofErr w:type="gramEnd"/>
                        <w:r w:rsidRPr="00937696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</w:t>
                        </w:r>
                      </w:p>
                      <w:p w:rsidR="000D1E22" w:rsidRPr="00937696" w:rsidRDefault="000D1E22" w:rsidP="000D1E22">
                        <w:pPr>
                          <w:ind w:left="426"/>
                          <w:rPr>
                            <w:b/>
                            <w:bCs/>
                          </w:rPr>
                        </w:pPr>
                        <w:r w:rsidRPr="00937696">
                          <w:rPr>
                            <w:b/>
                            <w:bCs/>
                          </w:rPr>
                          <w:t xml:space="preserve">Inspector </w:t>
                        </w:r>
                        <w:proofErr w:type="gramStart"/>
                        <w:r w:rsidRPr="00937696">
                          <w:rPr>
                            <w:b/>
                            <w:bCs/>
                          </w:rPr>
                          <w:t xml:space="preserve">name </w:t>
                        </w:r>
                        <w:r w:rsidRPr="00937696">
                          <w:rPr>
                            <w:rFonts w:hint="cs"/>
                            <w:b/>
                            <w:bCs/>
                            <w:rtl/>
                          </w:rPr>
                          <w:t>:اسم</w:t>
                        </w:r>
                        <w:proofErr w:type="gramEnd"/>
                        <w:r w:rsidRPr="00937696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المفتش</w:t>
                        </w:r>
                      </w:p>
                      <w:p w:rsidR="000D1E22" w:rsidRPr="00126252" w:rsidRDefault="000D1E22" w:rsidP="000D1E22">
                        <w:pPr>
                          <w:ind w:left="426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left:5782;top:4826;width:5147;height:19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Fjrb8A&#10;AADbAAAADwAAAGRycy9kb3ducmV2LnhtbERPTYvCMBC9C/6HMIKXRdP2sCzVKCKKXnX34m1oxrbY&#10;TNomttVfb4QFb/N4n7NcD6YSHbWutKwgnkcgiDOrS84V/P3uZz8gnEfWWFkmBQ9ysF6NR0tMte35&#10;RN3Z5yKEsEtRQeF9nUrpsoIMurmtiQN3ta1BH2CbS91iH8JNJZMo+pYGSw4NBda0LSi7ne9Gge13&#10;D2OpiZKvy9MctpvmdE0apaaTYbMA4WnwH/G/+6jD/Bjev4Q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sWOtvwAAANsAAAAPAAAAAAAAAAAAAAAAAJgCAABkcnMvZG93bnJl&#10;di54bWxQSwUGAAAAAAQABAD1AAAAhAMAAAAA&#10;" strokecolor="white">
                  <v:textbox>
                    <w:txbxContent>
                      <w:p w:rsidR="000D1E22" w:rsidRPr="00C15262" w:rsidRDefault="000D1E22" w:rsidP="000D1E22">
                        <w:pPr>
                          <w:rPr>
                            <w:b/>
                            <w:bCs/>
                          </w:rPr>
                        </w:pPr>
                        <w:r w:rsidRPr="00C15262">
                          <w:rPr>
                            <w:b/>
                            <w:bCs/>
                          </w:rPr>
                          <w:t xml:space="preserve">Manufacturer:     </w:t>
                        </w:r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جهة </w:t>
                        </w:r>
                        <w:proofErr w:type="gramStart"/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>ال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>تصنيع :</w:t>
                        </w:r>
                        <w:proofErr w:type="gramEnd"/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                      </w:t>
                        </w:r>
                      </w:p>
                      <w:p w:rsidR="000D1E22" w:rsidRPr="00C15262" w:rsidRDefault="000D1E22" w:rsidP="000D1E22">
                        <w:pPr>
                          <w:rPr>
                            <w:b/>
                            <w:bCs/>
                          </w:rPr>
                        </w:pPr>
                        <w:r w:rsidRPr="00C15262">
                          <w:rPr>
                            <w:b/>
                            <w:bCs/>
                          </w:rPr>
                          <w:t>S/</w:t>
                        </w:r>
                        <w:proofErr w:type="gramStart"/>
                        <w:r w:rsidRPr="00C15262">
                          <w:rPr>
                            <w:b/>
                            <w:bCs/>
                          </w:rPr>
                          <w:t>n :</w:t>
                        </w:r>
                        <w:proofErr w:type="gramEnd"/>
                        <w:r w:rsidRPr="00C15262">
                          <w:rPr>
                            <w:b/>
                            <w:bCs/>
                          </w:rPr>
                          <w:t xml:space="preserve">                             </w:t>
                        </w:r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الرقم المسلسل:                </w:t>
                        </w:r>
                      </w:p>
                      <w:p w:rsidR="000D1E22" w:rsidRDefault="000D1E22" w:rsidP="000D1E22">
                        <w:pPr>
                          <w:rPr>
                            <w:b/>
                            <w:bCs/>
                            <w:rtl/>
                          </w:rPr>
                        </w:pPr>
                        <w:proofErr w:type="gramStart"/>
                        <w:r w:rsidRPr="00EB516B">
                          <w:rPr>
                            <w:b/>
                            <w:bCs/>
                          </w:rPr>
                          <w:t>production</w:t>
                        </w:r>
                        <w:proofErr w:type="gramEnd"/>
                        <w:r w:rsidRPr="00EB516B">
                          <w:rPr>
                            <w:b/>
                            <w:bCs/>
                          </w:rPr>
                          <w:t xml:space="preserve"> date:</w:t>
                        </w:r>
                        <w:r>
                          <w:rPr>
                            <w:b/>
                            <w:bCs/>
                          </w:rPr>
                          <w:t xml:space="preserve">             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تاريخ الإنتاج:            </w:t>
                        </w:r>
                      </w:p>
                      <w:p w:rsidR="000D1E22" w:rsidRPr="00C15262" w:rsidRDefault="000D1E22" w:rsidP="000D1E22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EB516B">
                          <w:rPr>
                            <w:b/>
                            <w:bCs/>
                          </w:rPr>
                          <w:t>Supplier Name</w:t>
                        </w:r>
                        <w:r>
                          <w:rPr>
                            <w:b/>
                            <w:bCs/>
                          </w:rPr>
                          <w:t xml:space="preserve">:     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أسم المورد:                        </w:t>
                        </w:r>
                      </w:p>
                    </w:txbxContent>
                  </v:textbox>
                </v:shape>
                <v:shape id="Text Box 9" o:spid="_x0000_s1029" type="#_x0000_t202" style="position:absolute;left:548;top:4734;width:5335;height:3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P92r8A&#10;AADbAAAADwAAAGRycy9kb3ducmV2LnhtbERPy6rCMBDdC/5DGOFuRNPbhUg1iogX3frYuBua6QOb&#10;SdtEW+/XG0FwN4fznOW6N5V4UOtKywp+pxEI4tTqknMFl/PfZA7CeWSNlWVS8CQH69VwsMRE246P&#10;9Dj5XIQQdgkqKLyvEyldWpBBN7U1ceAy2xr0Aba51C12IdxUMo6imTRYcmgosKZtQentdDcKbLd7&#10;GktNFI+v/2a/3TTHLG6U+hn1mwUIT73/ij/ugw7zY3j/Eg6Qq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Y/3avwAAANsAAAAPAAAAAAAAAAAAAAAAAJgCAABkcnMvZG93bnJl&#10;di54bWxQSwUGAAAAAAQABAD1AAAAhAMAAAAA&#10;" strokecolor="white">
                  <v:textbox>
                    <w:txbxContent>
                      <w:p w:rsidR="000D1E22" w:rsidRPr="00C15262" w:rsidRDefault="000D1E22" w:rsidP="000D1E22">
                        <w:pPr>
                          <w:rPr>
                            <w:b/>
                            <w:bCs/>
                          </w:rPr>
                        </w:pPr>
                        <w:r w:rsidRPr="00C15262">
                          <w:rPr>
                            <w:b/>
                            <w:bCs/>
                          </w:rPr>
                          <w:t>Date:</w:t>
                        </w:r>
                        <w:r>
                          <w:rPr>
                            <w:b/>
                            <w:bCs/>
                          </w:rPr>
                          <w:t xml:space="preserve">      </w:t>
                        </w:r>
                        <w:r w:rsidRPr="00C15262">
                          <w:rPr>
                            <w:b/>
                            <w:bCs/>
                          </w:rPr>
                          <w:t xml:space="preserve">                                            </w:t>
                        </w:r>
                        <w:proofErr w:type="gramStart"/>
                        <w:r w:rsidRPr="00C15262">
                          <w:rPr>
                            <w:b/>
                            <w:bCs/>
                          </w:rPr>
                          <w:t>:</w:t>
                        </w:r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>التاريخ</w:t>
                        </w:r>
                        <w:proofErr w:type="gramEnd"/>
                      </w:p>
                      <w:p w:rsidR="000D1E22" w:rsidRPr="00C15262" w:rsidRDefault="000D1E22" w:rsidP="000D1E22">
                        <w:pPr>
                          <w:rPr>
                            <w:b/>
                            <w:bCs/>
                          </w:rPr>
                        </w:pPr>
                        <w:r w:rsidRPr="00C15262">
                          <w:rPr>
                            <w:b/>
                            <w:bCs/>
                          </w:rPr>
                          <w:t>P/n</w:t>
                        </w:r>
                        <w:proofErr w:type="gramStart"/>
                        <w:r w:rsidRPr="00C15262">
                          <w:rPr>
                            <w:b/>
                            <w:bCs/>
                          </w:rPr>
                          <w:t xml:space="preserve">:               </w:t>
                        </w:r>
                        <w:r>
                          <w:rPr>
                            <w:b/>
                            <w:bCs/>
                          </w:rPr>
                          <w:t xml:space="preserve">          </w:t>
                        </w:r>
                        <w:r w:rsidRPr="00C15262">
                          <w:rPr>
                            <w:b/>
                            <w:bCs/>
                          </w:rPr>
                          <w:t xml:space="preserve">                        :</w:t>
                        </w:r>
                        <w:proofErr w:type="gramEnd"/>
                        <w:r w:rsidRPr="00C15262">
                          <w:rPr>
                            <w:b/>
                            <w:bCs/>
                          </w:rPr>
                          <w:t xml:space="preserve"> </w:t>
                        </w:r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>رقم الجزء</w:t>
                        </w:r>
                      </w:p>
                      <w:p w:rsidR="000D1E22" w:rsidRPr="00C15262" w:rsidRDefault="000D1E22" w:rsidP="000D1E22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C15262">
                          <w:rPr>
                            <w:b/>
                            <w:bCs/>
                          </w:rPr>
                          <w:t xml:space="preserve">Lot No.:                       </w:t>
                        </w:r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رقم </w:t>
                        </w:r>
                        <w:proofErr w:type="gramStart"/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>الشحنة :</w:t>
                        </w:r>
                        <w:proofErr w:type="gramEnd"/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               </w:t>
                        </w:r>
                      </w:p>
                      <w:p w:rsidR="000D1E22" w:rsidRPr="00C15262" w:rsidRDefault="000D1E22" w:rsidP="000D1E22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C15262">
                          <w:rPr>
                            <w:b/>
                            <w:bCs/>
                          </w:rPr>
                          <w:t xml:space="preserve">Certificate of conformity: </w:t>
                        </w:r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شهادة </w:t>
                        </w:r>
                        <w:proofErr w:type="gramStart"/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>المطابقة :</w:t>
                        </w:r>
                        <w:proofErr w:type="gramEnd"/>
                        <w:r w:rsidRPr="00C15262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     </w:t>
                        </w:r>
                        <w:r>
                          <w:rPr>
                            <w:b/>
                            <w:bCs/>
                          </w:rPr>
                          <w:t>S</w:t>
                        </w:r>
                        <w:r w:rsidRPr="00EB516B">
                          <w:rPr>
                            <w:b/>
                            <w:bCs/>
                          </w:rPr>
                          <w:t>helf life</w:t>
                        </w:r>
                        <w:r>
                          <w:rPr>
                            <w:b/>
                            <w:bCs/>
                          </w:rPr>
                          <w:t xml:space="preserve">:          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العمر التخزيني :                        </w:t>
                        </w:r>
                      </w:p>
                      <w:p w:rsidR="000D1E22" w:rsidRPr="00BB528A" w:rsidRDefault="000D1E22" w:rsidP="000D1E22">
                        <w:pPr>
                          <w:rPr>
                            <w:b/>
                            <w:bCs/>
                          </w:rPr>
                        </w:pPr>
                        <w:r w:rsidRPr="00BB528A">
                          <w:rPr>
                            <w:b/>
                            <w:bCs/>
                          </w:rPr>
                          <w:t>Inspection and test records:</w:t>
                        </w:r>
                        <w:r w:rsidRPr="00BB528A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تسجيلات التفتيش:                           </w:t>
                        </w:r>
                      </w:p>
                      <w:p w:rsidR="000D1E22" w:rsidRPr="00C15262" w:rsidRDefault="000D1E22" w:rsidP="000D1E22">
                        <w:pPr>
                          <w:rPr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                                                  </w:t>
                        </w:r>
                      </w:p>
                      <w:p w:rsidR="000D1E22" w:rsidRDefault="000D1E22" w:rsidP="000D1E22"/>
                    </w:txbxContent>
                  </v:textbox>
                </v:shape>
              </v:group>
            </w:pict>
          </mc:Fallback>
        </mc:AlternateContent>
      </w: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Pr="000714C8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Default="000D1E22" w:rsidP="000D1E22">
      <w:pPr>
        <w:bidi/>
        <w:rPr>
          <w:rtl/>
        </w:rPr>
      </w:pPr>
    </w:p>
    <w:p w:rsidR="000D1E22" w:rsidRPr="00F01AD6" w:rsidRDefault="000D1E22" w:rsidP="000D1E22">
      <w:pPr>
        <w:rPr>
          <w:color w:val="000000" w:themeColor="text1"/>
          <w:rtl/>
        </w:rPr>
      </w:pPr>
      <w:r w:rsidRPr="00F01AD6">
        <w:rPr>
          <w:color w:val="000000" w:themeColor="text1"/>
          <w:rtl/>
        </w:rPr>
        <w:tab/>
      </w:r>
      <w:r w:rsidRPr="00F01AD6">
        <w:rPr>
          <w:rFonts w:hint="cs"/>
          <w:b/>
          <w:bCs/>
          <w:color w:val="000000" w:themeColor="text1"/>
          <w:rtl/>
        </w:rPr>
        <w:t>ن/51/210</w:t>
      </w:r>
    </w:p>
    <w:p w:rsidR="000D1E22" w:rsidRDefault="000D1E22" w:rsidP="000D1E22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0D1E22" w:rsidRDefault="000D1E22" w:rsidP="000D1E22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0D1E22" w:rsidRDefault="000D1E22" w:rsidP="000D1E22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0D1E22" w:rsidRPr="00BC5DDD" w:rsidRDefault="0062527E" w:rsidP="00F9343F">
      <w:pPr>
        <w:bidi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5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62527E" w:rsidRDefault="0062527E" w:rsidP="00853D04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 w:hint="cs"/>
          <w:color w:val="000000"/>
          <w:sz w:val="28"/>
          <w:szCs w:val="28"/>
          <w:rtl/>
        </w:rPr>
        <w:t xml:space="preserve">            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طلب اختبار للمعامل-</w:t>
      </w:r>
      <w:r w:rsidR="00A35EA3">
        <w:rPr>
          <w:rFonts w:ascii="Tahoma" w:hAnsi="Tahoma" w:cs="AdvertisingBold" w:hint="cs"/>
          <w:color w:val="000000"/>
          <w:sz w:val="28"/>
          <w:szCs w:val="28"/>
          <w:rtl/>
        </w:rPr>
        <w:t xml:space="preserve"> 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نموذج رقم ( ن/51/211 )</w:t>
      </w:r>
    </w:p>
    <w:p w:rsidR="0062527E" w:rsidRDefault="0062527E" w:rsidP="0062527E">
      <w:pPr>
        <w:bidi/>
        <w:rPr>
          <w:rtl/>
        </w:rPr>
      </w:pPr>
    </w:p>
    <w:tbl>
      <w:tblPr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01"/>
        <w:gridCol w:w="4771"/>
      </w:tblGrid>
      <w:tr w:rsidR="007C1F08" w:rsidTr="00A515A3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A35EA3" w:rsidRDefault="00C824D9" w:rsidP="00C824D9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25312" behindDoc="0" locked="0" layoutInCell="1" allowOverlap="1" wp14:anchorId="4A78CEEC" wp14:editId="17A71478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التاريخ :        /     /</w:t>
            </w:r>
          </w:p>
        </w:tc>
      </w:tr>
    </w:tbl>
    <w:p w:rsidR="0062527E" w:rsidRPr="00DB7815" w:rsidRDefault="0062527E" w:rsidP="0062527E">
      <w:pPr>
        <w:bidi/>
        <w:rPr>
          <w:rtl/>
        </w:rPr>
      </w:pPr>
    </w:p>
    <w:p w:rsidR="0062527E" w:rsidRPr="00A35EA3" w:rsidRDefault="0062527E" w:rsidP="0062527E">
      <w:pPr>
        <w:bidi/>
        <w:jc w:val="center"/>
        <w:rPr>
          <w:rFonts w:cs="AdvertisingBold"/>
          <w:b/>
          <w:bCs/>
          <w:sz w:val="36"/>
          <w:szCs w:val="36"/>
          <w:rtl/>
          <w:lang w:eastAsia="en-US"/>
        </w:rPr>
      </w:pPr>
      <w:r w:rsidRPr="00A35EA3">
        <w:rPr>
          <w:rFonts w:cs="AdvertisingBold" w:hint="cs"/>
          <w:b/>
          <w:bCs/>
          <w:sz w:val="36"/>
          <w:szCs w:val="36"/>
          <w:rtl/>
          <w:lang w:eastAsia="en-US"/>
        </w:rPr>
        <w:t xml:space="preserve">طلب إختبار </w:t>
      </w:r>
      <w:r w:rsidR="00A35EA3">
        <w:rPr>
          <w:rFonts w:cs="AdvertisingBold" w:hint="cs"/>
          <w:b/>
          <w:bCs/>
          <w:sz w:val="36"/>
          <w:szCs w:val="36"/>
          <w:rtl/>
          <w:lang w:eastAsia="en-US"/>
        </w:rPr>
        <w:t>لل</w:t>
      </w:r>
      <w:r w:rsidRPr="00A35EA3">
        <w:rPr>
          <w:rFonts w:cs="AdvertisingBold" w:hint="cs"/>
          <w:b/>
          <w:bCs/>
          <w:sz w:val="36"/>
          <w:szCs w:val="36"/>
          <w:rtl/>
          <w:lang w:eastAsia="en-US"/>
        </w:rPr>
        <w:t>مع</w:t>
      </w:r>
      <w:r w:rsidR="00A35EA3">
        <w:rPr>
          <w:rFonts w:cs="AdvertisingBold" w:hint="cs"/>
          <w:b/>
          <w:bCs/>
          <w:sz w:val="36"/>
          <w:szCs w:val="36"/>
          <w:rtl/>
          <w:lang w:eastAsia="en-US"/>
        </w:rPr>
        <w:t>ا</w:t>
      </w:r>
      <w:r w:rsidRPr="00A35EA3">
        <w:rPr>
          <w:rFonts w:cs="AdvertisingBold" w:hint="cs"/>
          <w:b/>
          <w:bCs/>
          <w:sz w:val="36"/>
          <w:szCs w:val="36"/>
          <w:rtl/>
          <w:lang w:eastAsia="en-US"/>
        </w:rPr>
        <w:t>مل</w:t>
      </w:r>
    </w:p>
    <w:p w:rsidR="0062527E" w:rsidRPr="007C1F08" w:rsidRDefault="0062527E" w:rsidP="0062527E">
      <w:pPr>
        <w:bidi/>
        <w:rPr>
          <w:rFonts w:ascii="Tahoma" w:hAnsi="Tahoma" w:cs="AdvertisingBold"/>
          <w:noProof/>
          <w:color w:val="000000"/>
          <w:sz w:val="26"/>
          <w:szCs w:val="26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6"/>
          <w:szCs w:val="26"/>
          <w:rtl/>
          <w:lang w:eastAsia="en-US"/>
        </w:rPr>
        <w:t>من : إدارة رقابة جودة المخازن ( الوارد المحلي / الخارجي )</w:t>
      </w:r>
    </w:p>
    <w:p w:rsidR="0062527E" w:rsidRPr="00DB7815" w:rsidRDefault="0062527E" w:rsidP="0062527E">
      <w:pPr>
        <w:bidi/>
        <w:rPr>
          <w:b/>
          <w:bCs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6"/>
          <w:szCs w:val="26"/>
          <w:rtl/>
          <w:lang w:eastAsia="en-US"/>
        </w:rPr>
        <w:t>إلى : الإدارة العامة للمعامل</w:t>
      </w:r>
    </w:p>
    <w:p w:rsidR="0062527E" w:rsidRPr="007C1F08" w:rsidRDefault="0062527E" w:rsidP="0062527E">
      <w:pPr>
        <w:bidi/>
        <w:rPr>
          <w:rFonts w:ascii="Tahoma" w:hAnsi="Tahoma" w:cs="AdvertisingBold"/>
          <w:noProof/>
          <w:color w:val="000000"/>
          <w:sz w:val="26"/>
          <w:szCs w:val="26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6"/>
          <w:szCs w:val="26"/>
          <w:rtl/>
          <w:lang w:eastAsia="en-US"/>
        </w:rPr>
        <w:t xml:space="preserve">                                                                                      أمر توريد رقم :</w:t>
      </w:r>
    </w:p>
    <w:p w:rsidR="0062527E" w:rsidRPr="007C1F08" w:rsidRDefault="0062527E" w:rsidP="0062527E">
      <w:pPr>
        <w:bidi/>
        <w:rPr>
          <w:rFonts w:ascii="Tahoma" w:hAnsi="Tahoma" w:cs="AdvertisingBold"/>
          <w:noProof/>
          <w:color w:val="000000"/>
          <w:sz w:val="26"/>
          <w:szCs w:val="26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6"/>
          <w:szCs w:val="26"/>
          <w:rtl/>
          <w:lang w:eastAsia="en-US"/>
        </w:rPr>
        <w:t xml:space="preserve">                                                                                      المشروع       :</w:t>
      </w:r>
    </w:p>
    <w:p w:rsidR="0062527E" w:rsidRPr="007C1F08" w:rsidRDefault="0062527E" w:rsidP="0062527E">
      <w:pPr>
        <w:bidi/>
        <w:rPr>
          <w:rFonts w:ascii="Tahoma" w:hAnsi="Tahoma" w:cs="AdvertisingBold"/>
          <w:noProof/>
          <w:color w:val="000000"/>
          <w:sz w:val="26"/>
          <w:szCs w:val="26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6"/>
          <w:szCs w:val="26"/>
          <w:rtl/>
          <w:lang w:eastAsia="en-US"/>
        </w:rPr>
        <w:t xml:space="preserve">                                                                                     إسم المورد      :</w:t>
      </w:r>
    </w:p>
    <w:tbl>
      <w:tblPr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11"/>
        <w:gridCol w:w="4048"/>
        <w:gridCol w:w="1833"/>
        <w:gridCol w:w="2980"/>
      </w:tblGrid>
      <w:tr w:rsidR="0062527E" w:rsidRPr="00DB7815" w:rsidTr="0053622B">
        <w:trPr>
          <w:jc w:val="center"/>
        </w:trPr>
        <w:tc>
          <w:tcPr>
            <w:tcW w:w="772" w:type="dxa"/>
            <w:tcBorders>
              <w:right w:val="single" w:sz="12" w:space="0" w:color="auto"/>
            </w:tcBorders>
            <w:shd w:val="clear" w:color="auto" w:fill="auto"/>
          </w:tcPr>
          <w:p w:rsidR="0062527E" w:rsidRPr="00A515A3" w:rsidRDefault="0062527E" w:rsidP="00A515A3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  <w:lang w:eastAsia="en-US"/>
              </w:rPr>
              <w:t>م</w:t>
            </w:r>
          </w:p>
        </w:tc>
        <w:tc>
          <w:tcPr>
            <w:tcW w:w="4498" w:type="dxa"/>
            <w:tcBorders>
              <w:left w:val="single" w:sz="12" w:space="0" w:color="auto"/>
            </w:tcBorders>
            <w:shd w:val="clear" w:color="auto" w:fill="auto"/>
          </w:tcPr>
          <w:p w:rsidR="0062527E" w:rsidRPr="00A515A3" w:rsidRDefault="0062527E" w:rsidP="00A515A3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  <w:lang w:eastAsia="en-US"/>
              </w:rPr>
              <w:t>المواصفات</w:t>
            </w: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  <w:lang w:eastAsia="en-US"/>
              </w:rPr>
              <w:t>الكمية</w:t>
            </w: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  <w:lang w:eastAsia="en-US"/>
              </w:rPr>
              <w:t>ملاحظات</w:t>
            </w: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tcBorders>
              <w:right w:val="single" w:sz="12" w:space="0" w:color="auto"/>
            </w:tcBorders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tcBorders>
              <w:left w:val="single" w:sz="12" w:space="0" w:color="auto"/>
            </w:tcBorders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62527E" w:rsidRPr="00DB7815" w:rsidTr="0053622B">
        <w:trPr>
          <w:jc w:val="center"/>
        </w:trPr>
        <w:tc>
          <w:tcPr>
            <w:tcW w:w="772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498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2004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289" w:type="dxa"/>
            <w:shd w:val="clear" w:color="auto" w:fill="auto"/>
          </w:tcPr>
          <w:p w:rsidR="0062527E" w:rsidRPr="00A515A3" w:rsidRDefault="0062527E" w:rsidP="00A515A3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</w:tbl>
    <w:p w:rsidR="0062527E" w:rsidRPr="00DB7815" w:rsidRDefault="0062527E" w:rsidP="0062527E">
      <w:pPr>
        <w:bidi/>
        <w:rPr>
          <w:b/>
          <w:bCs/>
          <w:rtl/>
          <w:lang w:eastAsia="en-US"/>
        </w:rPr>
      </w:pPr>
    </w:p>
    <w:p w:rsidR="0062527E" w:rsidRPr="007C1F08" w:rsidRDefault="00853D04" w:rsidP="00853D04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</w:t>
      </w:r>
      <w:r w:rsidR="0062527E"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فني تفتيش</w:t>
      </w:r>
      <w:r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:</w:t>
      </w:r>
      <w:r w:rsidR="0062527E"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                                                       </w:t>
      </w:r>
      <w:r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</w:t>
      </w:r>
      <w:r w:rsidR="0062527E"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مهندس</w:t>
      </w:r>
      <w:r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:</w:t>
      </w:r>
    </w:p>
    <w:p w:rsidR="0062527E" w:rsidRPr="007C1F08" w:rsidRDefault="0062527E" w:rsidP="0062527E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</w:p>
    <w:p w:rsidR="0062527E" w:rsidRPr="007C1F08" w:rsidRDefault="0062527E" w:rsidP="0053622B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7C1F0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" واردات محلية / خارجية"                                                    </w:t>
      </w:r>
      <w:r w:rsid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مدير الادارة</w:t>
      </w:r>
      <w:r w:rsidR="00216C2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</w:t>
      </w:r>
      <w:r w:rsid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العامةللرقابة</w:t>
      </w:r>
      <w:r w:rsidR="00216C28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</w:t>
      </w:r>
      <w:r w:rsid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على الجودة</w:t>
      </w:r>
    </w:p>
    <w:p w:rsidR="0062527E" w:rsidRPr="00A67A75" w:rsidRDefault="0062527E" w:rsidP="0062527E">
      <w:pPr>
        <w:bidi/>
        <w:rPr>
          <w:b/>
          <w:bCs/>
          <w:rtl/>
          <w:lang w:eastAsia="en-US"/>
        </w:rPr>
      </w:pPr>
    </w:p>
    <w:p w:rsidR="0062527E" w:rsidRDefault="0062527E" w:rsidP="005A41D7">
      <w:pPr>
        <w:bidi/>
        <w:jc w:val="right"/>
        <w:rPr>
          <w:b/>
          <w:bCs/>
          <w:rtl/>
          <w:lang w:eastAsia="en-US"/>
        </w:rPr>
      </w:pPr>
      <w:r w:rsidRPr="00A67A75">
        <w:rPr>
          <w:rFonts w:hint="cs"/>
          <w:b/>
          <w:bCs/>
          <w:rtl/>
          <w:lang w:eastAsia="en-US"/>
        </w:rPr>
        <w:t xml:space="preserve">                                                                                                                                 ن/51/211</w:t>
      </w:r>
      <w:r w:rsidR="00853D04">
        <w:rPr>
          <w:rFonts w:hint="cs"/>
          <w:b/>
          <w:bCs/>
          <w:rtl/>
          <w:lang w:eastAsia="en-US"/>
        </w:rPr>
        <w:t xml:space="preserve">  </w:t>
      </w:r>
    </w:p>
    <w:p w:rsidR="00853D04" w:rsidRDefault="00853D04" w:rsidP="00853D04">
      <w:pPr>
        <w:bidi/>
        <w:rPr>
          <w:b/>
          <w:bCs/>
          <w:rtl/>
          <w:lang w:eastAsia="en-US"/>
        </w:rPr>
      </w:pPr>
    </w:p>
    <w:p w:rsidR="0062527E" w:rsidRPr="00BC5DDD" w:rsidRDefault="0062527E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6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62527E" w:rsidRDefault="00853D04" w:rsidP="00853D04">
      <w:pPr>
        <w:pStyle w:val="Heading2"/>
        <w:tabs>
          <w:tab w:val="clear" w:pos="1304"/>
        </w:tabs>
        <w:bidi/>
        <w:spacing w:after="120"/>
        <w:ind w:left="720" w:right="-142" w:firstLine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 w:rsidRPr="007C1F08">
        <w:rPr>
          <w:b w:val="0"/>
          <w:bCs w:val="0"/>
          <w:noProof/>
          <w:lang w:eastAsia="en-US"/>
        </w:rPr>
        <w:drawing>
          <wp:anchor distT="0" distB="0" distL="114300" distR="114300" simplePos="0" relativeHeight="251730432" behindDoc="0" locked="0" layoutInCell="1" allowOverlap="1" wp14:anchorId="39EF2A9F" wp14:editId="2742FB84">
            <wp:simplePos x="0" y="0"/>
            <wp:positionH relativeFrom="column">
              <wp:posOffset>163195</wp:posOffset>
            </wp:positionH>
            <wp:positionV relativeFrom="paragraph">
              <wp:posOffset>433705</wp:posOffset>
            </wp:positionV>
            <wp:extent cx="661670" cy="641985"/>
            <wp:effectExtent l="0" t="0" r="5080" b="5715"/>
            <wp:wrapNone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27E" w:rsidRPr="003B31F0">
        <w:rPr>
          <w:rFonts w:ascii="Tahoma" w:hAnsi="Tahoma" w:cs="AdvertisingBold" w:hint="cs"/>
          <w:color w:val="000000"/>
          <w:sz w:val="28"/>
          <w:szCs w:val="28"/>
          <w:rtl/>
        </w:rPr>
        <w:t>طلب استعجال نتائج الفحص و الاختبار نموذج رقـم ( ن/51/212 )</w:t>
      </w:r>
    </w:p>
    <w:tbl>
      <w:tblPr>
        <w:bidiVisual/>
        <w:tblW w:w="16271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423"/>
        <w:gridCol w:w="5424"/>
        <w:gridCol w:w="5424"/>
      </w:tblGrid>
      <w:tr w:rsidR="007C1F08" w:rsidTr="007C1F08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A515A3" w:rsidRDefault="00C824D9" w:rsidP="00C824D9">
            <w:pPr>
              <w:bidi/>
              <w:spacing w:line="60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853D04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 w:rsidR="00853D04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  <w:tc>
          <w:tcPr>
            <w:tcW w:w="5424" w:type="dxa"/>
            <w:shd w:val="clear" w:color="auto" w:fill="auto"/>
          </w:tcPr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729408" behindDoc="0" locked="0" layoutInCell="1" allowOverlap="1" wp14:anchorId="024DCF80" wp14:editId="7E1E1413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7C1F08" w:rsidRPr="00A515A3" w:rsidRDefault="007C1F08" w:rsidP="00E95C7D">
            <w:pPr>
              <w:bidi/>
              <w:jc w:val="right"/>
              <w:rPr>
                <w:rFonts w:ascii="Tahoma" w:hAnsi="Tahoma" w:cs="AdvertisingBold"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</w:tr>
    </w:tbl>
    <w:p w:rsidR="0062527E" w:rsidRDefault="0062527E" w:rsidP="0062527E">
      <w:pPr>
        <w:bidi/>
        <w:jc w:val="right"/>
        <w:rPr>
          <w:b/>
          <w:bCs/>
          <w:lang w:eastAsia="en-US"/>
        </w:rPr>
      </w:pPr>
    </w:p>
    <w:p w:rsidR="0062527E" w:rsidRPr="000D42EC" w:rsidRDefault="00D127AE" w:rsidP="00D127AE">
      <w:pPr>
        <w:bidi/>
        <w:ind w:left="141" w:right="142"/>
        <w:jc w:val="center"/>
        <w:rPr>
          <w:b/>
          <w:bCs/>
          <w:sz w:val="32"/>
          <w:szCs w:val="32"/>
          <w:rtl/>
          <w:lang w:eastAsia="en-US"/>
        </w:rPr>
      </w:pPr>
      <w:r w:rsidRPr="007C1F08">
        <w:rPr>
          <w:rFonts w:ascii="Tahoma" w:hAnsi="Tahoma" w:cs="AdvertisingBold" w:hint="cs"/>
          <w:b/>
          <w:bCs/>
          <w:color w:val="000000"/>
          <w:rtl/>
        </w:rPr>
        <w:t xml:space="preserve">طلب </w:t>
      </w:r>
      <w:r w:rsidR="0062527E" w:rsidRPr="007C1F08">
        <w:rPr>
          <w:rFonts w:ascii="Tahoma" w:hAnsi="Tahoma" w:cs="AdvertisingBold" w:hint="cs"/>
          <w:b/>
          <w:bCs/>
          <w:color w:val="000000"/>
          <w:rtl/>
        </w:rPr>
        <w:t xml:space="preserve">إستعجال نتائج </w:t>
      </w:r>
      <w:r w:rsidRPr="007C1F08">
        <w:rPr>
          <w:rFonts w:ascii="Tahoma" w:hAnsi="Tahoma" w:cs="AdvertisingBold" w:hint="cs"/>
          <w:b/>
          <w:bCs/>
          <w:color w:val="000000"/>
          <w:rtl/>
        </w:rPr>
        <w:t>ال</w:t>
      </w:r>
      <w:r w:rsidR="0062527E" w:rsidRPr="007C1F08">
        <w:rPr>
          <w:rFonts w:ascii="Tahoma" w:hAnsi="Tahoma" w:cs="AdvertisingBold" w:hint="cs"/>
          <w:b/>
          <w:bCs/>
          <w:color w:val="000000"/>
          <w:rtl/>
        </w:rPr>
        <w:t xml:space="preserve">فحص </w:t>
      </w:r>
      <w:r w:rsidRPr="007C1F08">
        <w:rPr>
          <w:rFonts w:ascii="Tahoma" w:hAnsi="Tahoma" w:cs="AdvertisingBold" w:hint="cs"/>
          <w:b/>
          <w:bCs/>
          <w:color w:val="000000"/>
          <w:rtl/>
        </w:rPr>
        <w:t>والاختبار</w:t>
      </w:r>
    </w:p>
    <w:p w:rsidR="00AE25B1" w:rsidRDefault="00AE25B1" w:rsidP="00216C28">
      <w:pPr>
        <w:bidi/>
        <w:spacing w:line="600" w:lineRule="auto"/>
        <w:rPr>
          <w:rFonts w:ascii="Tahoma" w:hAnsi="Tahoma" w:cs="AdvertisingBold"/>
          <w:noProof/>
          <w:color w:val="000000"/>
          <w:sz w:val="22"/>
          <w:szCs w:val="22"/>
          <w:highlight w:val="yellow"/>
          <w:rtl/>
          <w:lang w:eastAsia="en-US"/>
        </w:rPr>
      </w:pPr>
    </w:p>
    <w:p w:rsidR="0062527E" w:rsidRPr="00C824D9" w:rsidRDefault="0062527E" w:rsidP="00AE25B1">
      <w:pPr>
        <w:bidi/>
        <w:spacing w:line="360" w:lineRule="auto"/>
        <w:rPr>
          <w:b/>
          <w:bCs/>
          <w:sz w:val="32"/>
          <w:szCs w:val="32"/>
          <w:rtl/>
          <w:lang w:eastAsia="en-US"/>
        </w:rPr>
      </w:pPr>
      <w:r w:rsidRPr="00C824D9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 xml:space="preserve">من : مدير </w:t>
      </w:r>
      <w:r w:rsidR="00216C28" w:rsidRPr="00C824D9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>الادارة العامة للرقابة علي الجودة</w:t>
      </w:r>
    </w:p>
    <w:p w:rsidR="0062527E" w:rsidRDefault="0062527E" w:rsidP="00AE25B1">
      <w:pPr>
        <w:bidi/>
        <w:spacing w:line="360" w:lineRule="auto"/>
        <w:rPr>
          <w:b/>
          <w:bCs/>
          <w:sz w:val="32"/>
          <w:szCs w:val="32"/>
          <w:rtl/>
          <w:lang w:eastAsia="en-US"/>
        </w:rPr>
      </w:pPr>
      <w:r w:rsidRPr="00C824D9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>إلى : إدارة .......................</w:t>
      </w:r>
    </w:p>
    <w:p w:rsidR="00AE25B1" w:rsidRPr="000D42EC" w:rsidRDefault="00AE25B1" w:rsidP="00AE25B1">
      <w:pPr>
        <w:bidi/>
        <w:spacing w:line="360" w:lineRule="auto"/>
        <w:rPr>
          <w:b/>
          <w:bCs/>
          <w:sz w:val="32"/>
          <w:szCs w:val="32"/>
          <w:rtl/>
          <w:lang w:eastAsia="en-US"/>
        </w:rPr>
      </w:pPr>
    </w:p>
    <w:p w:rsidR="0062527E" w:rsidRPr="0053622B" w:rsidRDefault="0062527E" w:rsidP="0053622B">
      <w:pPr>
        <w:bidi/>
        <w:ind w:left="141" w:right="142"/>
        <w:jc w:val="center"/>
        <w:rPr>
          <w:b/>
          <w:bCs/>
          <w:sz w:val="36"/>
          <w:szCs w:val="36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الموضوع : بخصوص طلب إختبار رقم : ....... الخاص بأمر التوريد رقم</w:t>
      </w:r>
      <w:r w:rsidR="0053622B"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...............</w:t>
      </w:r>
    </w:p>
    <w:p w:rsidR="0062527E" w:rsidRPr="0053622B" w:rsidRDefault="0062527E" w:rsidP="0053622B">
      <w:pPr>
        <w:bidi/>
        <w:spacing w:line="600" w:lineRule="auto"/>
        <w:jc w:val="center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الخاص بمشروع : ........................................</w:t>
      </w:r>
    </w:p>
    <w:p w:rsidR="0062527E" w:rsidRPr="0053622B" w:rsidRDefault="0062527E" w:rsidP="0053622B">
      <w:pPr>
        <w:bidi/>
        <w:spacing w:line="600" w:lineRule="auto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السيد / ................................................</w:t>
      </w:r>
    </w:p>
    <w:p w:rsidR="0062527E" w:rsidRPr="000D42EC" w:rsidRDefault="0062527E" w:rsidP="0053622B">
      <w:pPr>
        <w:bidi/>
        <w:spacing w:line="600" w:lineRule="auto"/>
        <w:jc w:val="center"/>
        <w:rPr>
          <w:b/>
          <w:bCs/>
          <w:sz w:val="32"/>
          <w:szCs w:val="32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2"/>
          <w:szCs w:val="22"/>
          <w:rtl/>
          <w:lang w:eastAsia="en-US"/>
        </w:rPr>
        <w:t>تحية طيبة و بعد...</w:t>
      </w:r>
    </w:p>
    <w:p w:rsidR="0062527E" w:rsidRPr="0053622B" w:rsidRDefault="0062527E" w:rsidP="0062527E">
      <w:pPr>
        <w:bidi/>
        <w:ind w:left="141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بالإشارة إلى الموضوع عاليه .... برجاء التكرم بموافاتنا عن نتائج فحص مشمول امر التوريد الموضح بعاليه .</w:t>
      </w:r>
    </w:p>
    <w:p w:rsidR="0062527E" w:rsidRPr="000D42EC" w:rsidRDefault="0062527E" w:rsidP="0053622B">
      <w:pPr>
        <w:bidi/>
        <w:ind w:left="141" w:right="142"/>
        <w:rPr>
          <w:b/>
          <w:bCs/>
          <w:sz w:val="32"/>
          <w:szCs w:val="32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حيث ان تعليمات السيد/ رئيس مجلس الادارة بأن اجراءات الفحص و الاضافة لاوامر التوريد المحلية و الخارجية لا تتعدى اسبوع من تاريخ وصولها</w:t>
      </w:r>
      <w:r w:rsid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</w:t>
      </w: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الى المصنع.</w:t>
      </w:r>
    </w:p>
    <w:p w:rsidR="0062527E" w:rsidRPr="000D42EC" w:rsidRDefault="0062527E" w:rsidP="0062527E">
      <w:pPr>
        <w:bidi/>
        <w:rPr>
          <w:b/>
          <w:bCs/>
          <w:sz w:val="32"/>
          <w:szCs w:val="32"/>
          <w:rtl/>
          <w:lang w:eastAsia="en-US"/>
        </w:rPr>
      </w:pPr>
    </w:p>
    <w:p w:rsidR="0062527E" w:rsidRPr="0053622B" w:rsidRDefault="0062527E" w:rsidP="0053622B">
      <w:pPr>
        <w:bidi/>
        <w:ind w:left="141" w:right="142"/>
        <w:jc w:val="center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53622B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و شكرا "..............</w:t>
      </w:r>
    </w:p>
    <w:p w:rsidR="0062527E" w:rsidRPr="000D42EC" w:rsidRDefault="0062527E" w:rsidP="0062527E">
      <w:pPr>
        <w:bidi/>
        <w:rPr>
          <w:b/>
          <w:bCs/>
          <w:sz w:val="32"/>
          <w:szCs w:val="32"/>
          <w:rtl/>
          <w:lang w:eastAsia="en-US"/>
        </w:rPr>
      </w:pPr>
    </w:p>
    <w:p w:rsidR="0062527E" w:rsidRPr="006B2AED" w:rsidRDefault="0062527E" w:rsidP="005100C4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5100C4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فني تفتيش </w:t>
      </w:r>
      <w:r w:rsidR="00457AF4"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:</w:t>
      </w:r>
      <w:r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                                                    </w:t>
      </w:r>
      <w:r w:rsidR="00457AF4"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</w:t>
      </w:r>
      <w:r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مهندس </w:t>
      </w:r>
      <w:r w:rsidR="00457AF4"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:</w:t>
      </w:r>
    </w:p>
    <w:p w:rsidR="0062527E" w:rsidRPr="006B2AED" w:rsidRDefault="0062527E" w:rsidP="0062527E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</w:t>
      </w:r>
    </w:p>
    <w:p w:rsidR="0062527E" w:rsidRPr="005100C4" w:rsidRDefault="0062527E" w:rsidP="005100C4">
      <w:pPr>
        <w:bidi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واردات (محلية / خارجية)                                                 </w:t>
      </w:r>
      <w:r w:rsidR="00457AF4"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</w:t>
      </w:r>
      <w:r w:rsidRPr="006B2AED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مدير</w:t>
      </w:r>
      <w:r w:rsidR="005100C4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عام الرقابة علي الجودة</w:t>
      </w:r>
    </w:p>
    <w:p w:rsidR="0062527E" w:rsidRPr="00777BE6" w:rsidRDefault="0062527E" w:rsidP="0062527E">
      <w:pPr>
        <w:bidi/>
        <w:rPr>
          <w:b/>
          <w:bCs/>
          <w:rtl/>
          <w:lang w:eastAsia="en-US"/>
        </w:rPr>
      </w:pPr>
    </w:p>
    <w:p w:rsidR="0062527E" w:rsidRPr="00777BE6" w:rsidRDefault="0062527E" w:rsidP="0062527E">
      <w:pPr>
        <w:bidi/>
        <w:rPr>
          <w:b/>
          <w:bCs/>
          <w:rtl/>
          <w:lang w:eastAsia="en-US"/>
        </w:rPr>
      </w:pPr>
    </w:p>
    <w:p w:rsidR="0062527E" w:rsidRPr="00777BE6" w:rsidRDefault="0062527E" w:rsidP="0062527E">
      <w:pPr>
        <w:bidi/>
        <w:rPr>
          <w:b/>
          <w:bCs/>
          <w:rtl/>
          <w:lang w:eastAsia="en-US"/>
        </w:rPr>
      </w:pPr>
    </w:p>
    <w:p w:rsidR="0062527E" w:rsidRPr="00777BE6" w:rsidRDefault="0062527E" w:rsidP="0062527E">
      <w:pPr>
        <w:bidi/>
        <w:rPr>
          <w:b/>
          <w:bCs/>
          <w:rtl/>
          <w:lang w:eastAsia="en-US"/>
        </w:rPr>
      </w:pPr>
    </w:p>
    <w:p w:rsidR="0062527E" w:rsidRPr="00777BE6" w:rsidRDefault="0062527E" w:rsidP="0062527E">
      <w:pPr>
        <w:bidi/>
        <w:rPr>
          <w:b/>
          <w:bCs/>
          <w:rtl/>
          <w:lang w:eastAsia="en-US"/>
        </w:rPr>
      </w:pPr>
    </w:p>
    <w:p w:rsidR="0062527E" w:rsidRPr="006E67D3" w:rsidRDefault="0062527E" w:rsidP="0062527E">
      <w:pPr>
        <w:bidi/>
        <w:jc w:val="right"/>
        <w:rPr>
          <w:b/>
          <w:bCs/>
          <w:rtl/>
          <w:lang w:eastAsia="en-US"/>
        </w:rPr>
      </w:pPr>
      <w:r w:rsidRPr="00777BE6">
        <w:rPr>
          <w:rFonts w:hint="cs"/>
          <w:b/>
          <w:bCs/>
          <w:rtl/>
          <w:lang w:eastAsia="en-US"/>
        </w:rPr>
        <w:t>ن/51/212</w:t>
      </w:r>
    </w:p>
    <w:p w:rsidR="0062527E" w:rsidRDefault="0062527E" w:rsidP="00457AF4">
      <w:pPr>
        <w:bidi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457AF4" w:rsidRDefault="00457AF4" w:rsidP="00457AF4">
      <w:pPr>
        <w:bidi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62527E" w:rsidRPr="00E700B0" w:rsidRDefault="0062527E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7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62527E" w:rsidRDefault="0062527E" w:rsidP="00853D04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تقرير صلاحية أسلاك اللحام لعينة نموذج رقــم ( ن/51/213)</w:t>
      </w:r>
    </w:p>
    <w:p w:rsidR="0062527E" w:rsidRPr="006E67D3" w:rsidRDefault="0062527E" w:rsidP="0062527E">
      <w:pPr>
        <w:bidi/>
        <w:rPr>
          <w:rtl/>
        </w:rPr>
      </w:pPr>
    </w:p>
    <w:tbl>
      <w:tblPr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01"/>
        <w:gridCol w:w="4771"/>
      </w:tblGrid>
      <w:tr w:rsidR="007C1F08" w:rsidTr="00E95C7D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D127AE" w:rsidRDefault="00C824D9" w:rsidP="00C824D9">
            <w:pPr>
              <w:bidi/>
              <w:spacing w:line="600" w:lineRule="auto"/>
              <w:rPr>
                <w:rFonts w:ascii="Tahoma" w:hAnsi="Tahoma" w:cs="AdvertisingBold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32480" behindDoc="0" locked="0" layoutInCell="1" allowOverlap="1" wp14:anchorId="6AD5565F" wp14:editId="155F6E0E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</w:t>
            </w:r>
            <w:r w:rsidRPr="00BC54F6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</w:tr>
    </w:tbl>
    <w:p w:rsidR="0062527E" w:rsidRDefault="0062527E" w:rsidP="00457AF4">
      <w:pPr>
        <w:bidi/>
        <w:ind w:left="283" w:right="142"/>
        <w:jc w:val="center"/>
        <w:rPr>
          <w:rtl/>
          <w:lang w:eastAsia="en-US"/>
        </w:rPr>
      </w:pPr>
      <w:r>
        <w:rPr>
          <w:rFonts w:ascii="Tahoma" w:hAnsi="Tahoma" w:cs="AdvertisingBold" w:hint="cs"/>
          <w:color w:val="000000"/>
          <w:u w:val="single"/>
          <w:rtl/>
        </w:rPr>
        <w:t>تقرير صلاحية أسلاك اللحام لعينة</w:t>
      </w:r>
    </w:p>
    <w:p w:rsidR="0062527E" w:rsidRPr="00E700B0" w:rsidRDefault="0062527E" w:rsidP="00BC54F6">
      <w:pPr>
        <w:bidi/>
        <w:spacing w:line="276" w:lineRule="auto"/>
        <w:ind w:left="283" w:right="142"/>
        <w:rPr>
          <w:b/>
          <w:bCs/>
          <w:rtl/>
          <w:lang w:eastAsia="en-US"/>
        </w:rPr>
      </w:pPr>
      <w:r w:rsidRPr="005100C4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أمر توريد رقم :- </w:t>
      </w:r>
      <w:r w:rsidRPr="00BC54F6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...........................................................................   بتاريخ :        /</w:t>
      </w:r>
      <w:r w:rsidRPr="00BC54F6">
        <w:rPr>
          <w:rFonts w:hint="cs"/>
          <w:b/>
          <w:bCs/>
          <w:rtl/>
          <w:lang w:eastAsia="en-US"/>
        </w:rPr>
        <w:t xml:space="preserve">    </w:t>
      </w:r>
      <w:r w:rsidRPr="00BC54F6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/</w:t>
      </w:r>
      <w:r w:rsidRPr="00E700B0">
        <w:rPr>
          <w:rFonts w:hint="cs"/>
          <w:b/>
          <w:bCs/>
          <w:rtl/>
          <w:lang w:eastAsia="en-US"/>
        </w:rPr>
        <w:t xml:space="preserve">    </w:t>
      </w:r>
    </w:p>
    <w:p w:rsidR="0062527E" w:rsidRPr="00E700B0" w:rsidRDefault="0062527E" w:rsidP="00BC54F6">
      <w:pPr>
        <w:bidi/>
        <w:spacing w:line="276" w:lineRule="auto"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 xml:space="preserve">                     ===================================================</w:t>
      </w:r>
    </w:p>
    <w:p w:rsidR="0062527E" w:rsidRPr="00A46912" w:rsidRDefault="0062527E" w:rsidP="00216C28">
      <w:pPr>
        <w:bidi/>
        <w:spacing w:line="276" w:lineRule="auto"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السيد المهندس /.............................................................................</w:t>
      </w:r>
      <w:r w:rsidR="005100C4"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"</w:t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انتاج"</w:t>
      </w:r>
    </w:p>
    <w:p w:rsidR="0062527E" w:rsidRPr="00A46912" w:rsidRDefault="0062527E" w:rsidP="005100C4">
      <w:pPr>
        <w:bidi/>
        <w:spacing w:line="480" w:lineRule="auto"/>
        <w:ind w:left="283" w:right="142"/>
        <w:rPr>
          <w:b/>
          <w:bCs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السيد المهندس/.............................................................................</w:t>
      </w:r>
      <w:r w:rsidR="005100C4"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"</w:t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رقابة على الجودة"</w:t>
      </w:r>
    </w:p>
    <w:p w:rsidR="0062527E" w:rsidRPr="00A46912" w:rsidRDefault="0062527E" w:rsidP="005100C4">
      <w:pPr>
        <w:bidi/>
        <w:ind w:left="283" w:right="142"/>
        <w:jc w:val="center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بعد التحية .....</w:t>
      </w:r>
    </w:p>
    <w:p w:rsidR="0062527E" w:rsidRPr="00A46912" w:rsidRDefault="0062527E" w:rsidP="005100C4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مرفق طيه الأتي :-</w:t>
      </w:r>
    </w:p>
    <w:p w:rsidR="0062527E" w:rsidRPr="00A46912" w:rsidRDefault="0062527E" w:rsidP="005100C4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1- عدد"2"  سلك لحام من نوع (                                           )  بقطر .</w:t>
      </w:r>
    </w:p>
    <w:p w:rsidR="0062527E" w:rsidRPr="00A46912" w:rsidRDefault="0062527E" w:rsidP="00BC54F6">
      <w:pPr>
        <w:bidi/>
        <w:spacing w:line="360" w:lineRule="auto"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2- عدد"2" </w:t>
      </w:r>
      <w:r w:rsidR="00BC54F6"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</w:t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سلك لحام من نوع (                                           )</w:t>
      </w:r>
      <w:r w:rsidR="00BC54F6"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</w:t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بقطر .</w:t>
      </w:r>
    </w:p>
    <w:p w:rsidR="0062527E" w:rsidRPr="00A46912" w:rsidRDefault="0062527E" w:rsidP="005100C4">
      <w:pPr>
        <w:bidi/>
        <w:spacing w:after="240"/>
        <w:ind w:left="283" w:right="142"/>
        <w:rPr>
          <w:b/>
          <w:bCs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برجاء إستخدامها في عمل عينى و تقرير صلاحيتهم من عدمه على نفس هذه المذكرة على أن نوافي بالنتيجة في موعد أقصاه .......................</w:t>
      </w:r>
    </w:p>
    <w:p w:rsidR="0062527E" w:rsidRPr="00A46912" w:rsidRDefault="0062527E" w:rsidP="005100C4">
      <w:pPr>
        <w:bidi/>
        <w:ind w:left="283" w:right="142"/>
        <w:jc w:val="center"/>
        <w:rPr>
          <w:b/>
          <w:bCs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و لسيادتكم جزيل الشكر,,,,,</w:t>
      </w:r>
    </w:p>
    <w:p w:rsidR="00216C28" w:rsidRPr="00A46912" w:rsidRDefault="00216C28" w:rsidP="00216C28">
      <w:pPr>
        <w:bidi/>
        <w:ind w:left="283" w:right="142"/>
        <w:jc w:val="center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                                                                                        مهندس:</w:t>
      </w:r>
    </w:p>
    <w:p w:rsidR="00216C28" w:rsidRPr="00A46912" w:rsidRDefault="00216C28" w:rsidP="00216C28">
      <w:pPr>
        <w:tabs>
          <w:tab w:val="left" w:pos="804"/>
          <w:tab w:val="right" w:pos="9214"/>
        </w:tabs>
        <w:bidi/>
        <w:spacing w:after="240"/>
        <w:ind w:left="283" w:right="142"/>
        <w:rPr>
          <w:b/>
          <w:bCs/>
          <w:sz w:val="24"/>
          <w:szCs w:val="24"/>
          <w:rtl/>
          <w:lang w:eastAsia="en-US"/>
        </w:rPr>
      </w:pPr>
      <w:r w:rsidRPr="00A46912"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  <w:tab/>
      </w:r>
      <w:r w:rsidRPr="00A46912"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  <w:tab/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مدير عام الرقابة علي الجودة</w:t>
      </w:r>
    </w:p>
    <w:p w:rsidR="00216C28" w:rsidRPr="00A46912" w:rsidRDefault="00216C28" w:rsidP="00BC54F6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نتائج الاختبار:-</w:t>
      </w:r>
    </w:p>
    <w:p w:rsidR="00216C28" w:rsidRPr="00A46912" w:rsidRDefault="00216C28" w:rsidP="00BC54F6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1- السلك من نوع (              </w:t>
      </w:r>
      <w:r w:rsidR="00BC54F6"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</w:t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) قطر (             ) صالح/ غير صالح</w:t>
      </w:r>
    </w:p>
    <w:p w:rsidR="00216C28" w:rsidRPr="00A46912" w:rsidRDefault="00216C28" w:rsidP="00BC54F6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2 </w:t>
      </w:r>
      <w:r w:rsidR="00BC54F6"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-</w:t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السلك من نوع(                ) قطر  (            ) صالح/ غير صالح</w:t>
      </w:r>
    </w:p>
    <w:p w:rsidR="00216C28" w:rsidRPr="00A46912" w:rsidRDefault="00216C28" w:rsidP="00BC54F6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اسم القائم باللحام:</w:t>
      </w:r>
    </w:p>
    <w:p w:rsidR="00216C28" w:rsidRPr="00A46912" w:rsidRDefault="00216C28" w:rsidP="00BC54F6">
      <w:pPr>
        <w:bidi/>
        <w:spacing w:line="360" w:lineRule="auto"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اسم القائم بالتفتيش علي اللحام:</w:t>
      </w:r>
    </w:p>
    <w:p w:rsidR="0062527E" w:rsidRPr="00A46912" w:rsidRDefault="0062527E" w:rsidP="00BC54F6">
      <w:pPr>
        <w:bidi/>
        <w:ind w:left="283" w:right="142"/>
        <w:rPr>
          <w:b/>
          <w:bCs/>
          <w:sz w:val="24"/>
          <w:szCs w:val="24"/>
          <w:u w:val="single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u w:val="single"/>
          <w:rtl/>
          <w:lang w:eastAsia="en-US"/>
        </w:rPr>
        <w:t>الخلاصة :-</w:t>
      </w:r>
      <w:r w:rsidRPr="00A46912">
        <w:rPr>
          <w:rFonts w:hint="cs"/>
          <w:b/>
          <w:bCs/>
          <w:sz w:val="24"/>
          <w:szCs w:val="24"/>
          <w:u w:val="single"/>
          <w:rtl/>
          <w:lang w:eastAsia="en-US"/>
        </w:rPr>
        <w:t xml:space="preserve"> </w:t>
      </w:r>
    </w:p>
    <w:p w:rsidR="0062527E" w:rsidRPr="00A46912" w:rsidRDefault="0062527E" w:rsidP="005100C4">
      <w:pPr>
        <w:bidi/>
        <w:spacing w:after="240"/>
        <w:ind w:left="283" w:right="142"/>
        <w:rPr>
          <w:b/>
          <w:bCs/>
          <w:sz w:val="24"/>
          <w:szCs w:val="24"/>
          <w:rtl/>
          <w:lang w:eastAsia="en-US"/>
        </w:rPr>
      </w:pPr>
      <w:r w:rsidRPr="00A46912">
        <w:rPr>
          <w:rFonts w:hint="cs"/>
          <w:b/>
          <w:bCs/>
          <w:sz w:val="24"/>
          <w:szCs w:val="24"/>
          <w:rtl/>
          <w:lang w:eastAsia="en-US"/>
        </w:rPr>
        <w:t xml:space="preserve">             </w:t>
      </w: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 xml:space="preserve"> تم التفتيش على العينة و قد وجدت ( صالحة / غير صالحة )</w:t>
      </w:r>
    </w:p>
    <w:p w:rsidR="0062527E" w:rsidRPr="00A46912" w:rsidRDefault="0062527E" w:rsidP="00BC54F6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مهندس الإنتاج:                                                                                                مهندس الجودة:</w:t>
      </w:r>
    </w:p>
    <w:p w:rsidR="0062527E" w:rsidRPr="00A46912" w:rsidRDefault="0062527E" w:rsidP="00BC54F6">
      <w:pPr>
        <w:bidi/>
        <w:ind w:left="283" w:right="142"/>
        <w:rPr>
          <w:rFonts w:ascii="Tahoma" w:hAnsi="Tahoma" w:cs="AdvertisingBold"/>
          <w:noProof/>
          <w:color w:val="000000"/>
          <w:sz w:val="24"/>
          <w:szCs w:val="24"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التاريخ:                                                                                                              التاريخ:</w:t>
      </w:r>
    </w:p>
    <w:p w:rsidR="0062527E" w:rsidRDefault="0062527E" w:rsidP="00BC54F6">
      <w:pPr>
        <w:bidi/>
        <w:ind w:left="283" w:right="142"/>
        <w:rPr>
          <w:b/>
          <w:bCs/>
          <w:rtl/>
          <w:lang w:eastAsia="en-US"/>
        </w:rPr>
      </w:pPr>
      <w:r w:rsidRPr="00A46912">
        <w:rPr>
          <w:rFonts w:ascii="Tahoma" w:hAnsi="Tahoma" w:cs="AdvertisingBold" w:hint="cs"/>
          <w:noProof/>
          <w:color w:val="000000"/>
          <w:sz w:val="24"/>
          <w:szCs w:val="24"/>
          <w:rtl/>
          <w:lang w:eastAsia="en-US"/>
        </w:rPr>
        <w:t>التوقيع:                                                                                                              التوقيع</w:t>
      </w:r>
      <w:r w:rsidRPr="00A46912">
        <w:rPr>
          <w:rFonts w:hint="cs"/>
          <w:b/>
          <w:bCs/>
          <w:sz w:val="24"/>
          <w:szCs w:val="24"/>
          <w:rtl/>
          <w:lang w:eastAsia="en-US"/>
        </w:rPr>
        <w:t>:</w:t>
      </w:r>
    </w:p>
    <w:p w:rsidR="0062527E" w:rsidRDefault="0062527E" w:rsidP="0062527E">
      <w:pPr>
        <w:bidi/>
        <w:ind w:left="283" w:right="142"/>
        <w:rPr>
          <w:b/>
          <w:bCs/>
          <w:rtl/>
          <w:lang w:eastAsia="en-US"/>
        </w:rPr>
      </w:pPr>
    </w:p>
    <w:p w:rsidR="0062527E" w:rsidRDefault="00BC54F6" w:rsidP="00BC54F6">
      <w:pPr>
        <w:bidi/>
        <w:ind w:left="283" w:right="142"/>
        <w:jc w:val="right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>ن/51/213</w:t>
      </w:r>
    </w:p>
    <w:p w:rsidR="002024DD" w:rsidRDefault="002024DD" w:rsidP="005163ED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5163ED" w:rsidRPr="009F6757" w:rsidRDefault="005163ED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8</w:t>
      </w:r>
      <w:r>
        <w:rPr>
          <w:rFonts w:ascii="Tahoma" w:hAnsi="Tahoma" w:cs="AdvertisingBold" w:hint="cs"/>
          <w:b/>
          <w:bCs/>
          <w:color w:val="000000"/>
          <w:rtl/>
        </w:rPr>
        <w:t xml:space="preserve"> )</w:t>
      </w:r>
      <w:r w:rsidR="005100C4">
        <w:rPr>
          <w:rFonts w:ascii="Tahoma" w:hAnsi="Tahoma" w:cs="AdvertisingBold" w:hint="cs"/>
          <w:b/>
          <w:bCs/>
          <w:color w:val="000000"/>
          <w:rtl/>
        </w:rPr>
        <w:t xml:space="preserve"> </w:t>
      </w:r>
    </w:p>
    <w:p w:rsidR="005163ED" w:rsidRDefault="005163ED" w:rsidP="00853D04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 w:hint="cs"/>
          <w:color w:val="000000"/>
          <w:sz w:val="28"/>
          <w:szCs w:val="28"/>
          <w:rtl/>
        </w:rPr>
        <w:t xml:space="preserve">       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 xml:space="preserve">نموذج بطاقة انتظار   </w:t>
      </w:r>
      <w:r>
        <w:rPr>
          <w:rFonts w:ascii="Tahoma" w:hAnsi="Tahoma" w:cs="AdvertisingBold" w:hint="cs"/>
          <w:color w:val="000000"/>
          <w:sz w:val="28"/>
          <w:szCs w:val="28"/>
          <w:rtl/>
        </w:rPr>
        <w:t>-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 xml:space="preserve">  نموذج رقـــم  ( ن/51/214 )</w:t>
      </w:r>
    </w:p>
    <w:p w:rsidR="005163ED" w:rsidRDefault="005163ED" w:rsidP="005163ED">
      <w:pPr>
        <w:bidi/>
        <w:rPr>
          <w:rtl/>
        </w:rPr>
      </w:pPr>
    </w:p>
    <w:tbl>
      <w:tblPr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4801"/>
        <w:gridCol w:w="4771"/>
      </w:tblGrid>
      <w:tr w:rsidR="007C1F08" w:rsidTr="00E95C7D">
        <w:tc>
          <w:tcPr>
            <w:tcW w:w="5423" w:type="dxa"/>
            <w:shd w:val="clear" w:color="auto" w:fill="auto"/>
          </w:tcPr>
          <w:p w:rsidR="007C1F08" w:rsidRPr="007C1F08" w:rsidRDefault="007C1F08" w:rsidP="007C1F08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7C1F08" w:rsidRDefault="007C1F08" w:rsidP="007C1F08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A515A3" w:rsidRDefault="007C1F08" w:rsidP="007C1F08">
            <w:pPr>
              <w:bidi/>
              <w:spacing w:line="60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34528" behindDoc="0" locked="0" layoutInCell="1" allowOverlap="1" wp14:anchorId="7A107400" wp14:editId="643F1477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التاريخ :        /     /</w:t>
            </w:r>
          </w:p>
        </w:tc>
      </w:tr>
    </w:tbl>
    <w:tbl>
      <w:tblPr>
        <w:tblpPr w:leftFromText="180" w:rightFromText="180" w:vertAnchor="text" w:horzAnchor="margin" w:tblpXSpec="center" w:tblpY="107"/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985"/>
      </w:tblGrid>
      <w:tr w:rsidR="00457AF4" w:rsidRPr="005100C4" w:rsidTr="00DE2470">
        <w:trPr>
          <w:trHeight w:val="825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مصنع الطائرات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بطاقة إنتظار</w:t>
            </w:r>
          </w:p>
          <w:p w:rsidR="00457AF4" w:rsidRPr="005100C4" w:rsidRDefault="00457AF4" w:rsidP="00D127AE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نتيجة إختبار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قطاع الجودة</w:t>
            </w:r>
          </w:p>
        </w:tc>
      </w:tr>
      <w:tr w:rsidR="00457AF4" w:rsidRPr="005100C4" w:rsidTr="00DE2470">
        <w:trPr>
          <w:trHeight w:val="383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BD0EF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تقرير تفتيش رقم :............................</w:t>
            </w:r>
            <w:r w:rsidR="00DE2470">
              <w:rPr>
                <w:rFonts w:ascii="Calibri" w:hAnsi="Calibri" w:cs="Arial" w:hint="cs"/>
                <w:b/>
                <w:bCs/>
                <w:rtl/>
              </w:rPr>
              <w:t>.</w:t>
            </w:r>
          </w:p>
        </w:tc>
      </w:tr>
      <w:tr w:rsidR="00457AF4" w:rsidRPr="005100C4" w:rsidTr="00DE2470">
        <w:trPr>
          <w:trHeight w:val="403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BD0EF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 xml:space="preserve">التاريخ : </w:t>
            </w:r>
            <w:r w:rsidR="00BD0EFE" w:rsidRPr="005100C4">
              <w:rPr>
                <w:rFonts w:ascii="Calibri" w:hAnsi="Calibri" w:cs="Arial" w:hint="cs"/>
                <w:b/>
                <w:bCs/>
                <w:rtl/>
              </w:rPr>
              <w:t>.......................................</w:t>
            </w:r>
            <w:r w:rsidR="00DE2470">
              <w:rPr>
                <w:rFonts w:ascii="Calibri" w:hAnsi="Calibri" w:cs="Arial" w:hint="cs"/>
                <w:b/>
                <w:bCs/>
                <w:rtl/>
              </w:rPr>
              <w:t>.</w:t>
            </w:r>
          </w:p>
        </w:tc>
      </w:tr>
      <w:tr w:rsidR="00457AF4" w:rsidRPr="005100C4" w:rsidTr="00DE2470">
        <w:trPr>
          <w:trHeight w:val="396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BD0EF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إسم الصنف :</w:t>
            </w:r>
            <w:r w:rsidR="00BD0EFE" w:rsidRPr="005100C4">
              <w:rPr>
                <w:rFonts w:ascii="Calibri" w:hAnsi="Calibri" w:cs="Arial" w:hint="cs"/>
                <w:b/>
                <w:bCs/>
                <w:rtl/>
              </w:rPr>
              <w:t>...................................</w:t>
            </w:r>
            <w:r w:rsidR="00DE2470">
              <w:rPr>
                <w:rFonts w:ascii="Calibri" w:hAnsi="Calibri" w:cs="Arial" w:hint="cs"/>
                <w:b/>
                <w:bCs/>
                <w:rtl/>
              </w:rPr>
              <w:t>.</w:t>
            </w:r>
          </w:p>
        </w:tc>
      </w:tr>
      <w:tr w:rsidR="00457AF4" w:rsidRPr="005100C4" w:rsidTr="00DE2470">
        <w:trPr>
          <w:trHeight w:val="387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BD0EF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 xml:space="preserve">إسم المفتش : </w:t>
            </w:r>
            <w:r w:rsidR="00BD0EFE" w:rsidRPr="005100C4">
              <w:rPr>
                <w:rFonts w:ascii="Calibri" w:hAnsi="Calibri" w:cs="Arial" w:hint="cs"/>
                <w:b/>
                <w:bCs/>
                <w:rtl/>
              </w:rPr>
              <w:t>..................................</w:t>
            </w:r>
            <w:r w:rsidR="00DE2470">
              <w:rPr>
                <w:rFonts w:ascii="Calibri" w:hAnsi="Calibri" w:cs="Arial" w:hint="cs"/>
                <w:b/>
                <w:bCs/>
                <w:rtl/>
              </w:rPr>
              <w:t>.</w:t>
            </w:r>
          </w:p>
        </w:tc>
      </w:tr>
      <w:tr w:rsidR="00457AF4" w:rsidRPr="005100C4" w:rsidTr="00DE2470">
        <w:trPr>
          <w:trHeight w:val="407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BD0EF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 xml:space="preserve">المشروع : </w:t>
            </w:r>
            <w:r w:rsidR="00BD0EFE" w:rsidRPr="005100C4">
              <w:rPr>
                <w:rFonts w:ascii="Calibri" w:hAnsi="Calibri" w:cs="Arial" w:hint="cs"/>
                <w:b/>
                <w:bCs/>
                <w:rtl/>
              </w:rPr>
              <w:t>......................................</w:t>
            </w:r>
            <w:r w:rsidR="00DE2470">
              <w:rPr>
                <w:rFonts w:ascii="Calibri" w:hAnsi="Calibri" w:cs="Arial" w:hint="cs"/>
                <w:b/>
                <w:bCs/>
                <w:rtl/>
              </w:rPr>
              <w:t>.</w:t>
            </w:r>
          </w:p>
        </w:tc>
      </w:tr>
      <w:tr w:rsidR="00457AF4" w:rsidRPr="005100C4" w:rsidTr="00DE2470">
        <w:trPr>
          <w:trHeight w:val="385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BD0EF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 xml:space="preserve">رقم أمر التوريد : </w:t>
            </w:r>
            <w:r w:rsidR="00BD0EFE" w:rsidRPr="005100C4">
              <w:rPr>
                <w:rFonts w:ascii="Calibri" w:hAnsi="Calibri" w:cs="Arial" w:hint="cs"/>
                <w:b/>
                <w:bCs/>
                <w:rtl/>
              </w:rPr>
              <w:t>...............................</w:t>
            </w:r>
            <w:r w:rsidR="00DE2470">
              <w:rPr>
                <w:rFonts w:ascii="Calibri" w:hAnsi="Calibri" w:cs="Arial" w:hint="cs"/>
                <w:b/>
                <w:bCs/>
                <w:rtl/>
              </w:rPr>
              <w:t>.</w:t>
            </w:r>
          </w:p>
        </w:tc>
      </w:tr>
      <w:tr w:rsidR="00457AF4" w:rsidRPr="005100C4" w:rsidTr="00DE2470">
        <w:trPr>
          <w:trHeight w:val="170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rPr>
                <w:rFonts w:ascii="Calibri" w:hAnsi="Calibri" w:cs="Arial"/>
                <w:b/>
                <w:bCs/>
                <w:u w:val="single"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u w:val="single"/>
                <w:rtl/>
              </w:rPr>
              <w:t>ملاحظات :</w:t>
            </w:r>
          </w:p>
          <w:p w:rsidR="00457AF4" w:rsidRPr="005100C4" w:rsidRDefault="00457AF4" w:rsidP="00BD0EF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57AF4" w:rsidRPr="005100C4" w:rsidTr="00DE2470">
        <w:trPr>
          <w:trHeight w:val="543"/>
          <w:jc w:val="center"/>
        </w:trPr>
        <w:tc>
          <w:tcPr>
            <w:tcW w:w="1701" w:type="dxa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التوقيع: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 xml:space="preserve">الختم : 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التاريخ:</w:t>
            </w:r>
          </w:p>
        </w:tc>
      </w:tr>
      <w:tr w:rsidR="00457AF4" w:rsidRPr="005100C4" w:rsidTr="00DE2470">
        <w:trPr>
          <w:trHeight w:val="170"/>
          <w:jc w:val="center"/>
        </w:trPr>
        <w:tc>
          <w:tcPr>
            <w:tcW w:w="5387" w:type="dxa"/>
            <w:gridSpan w:val="3"/>
            <w:shd w:val="clear" w:color="auto" w:fill="auto"/>
            <w:vAlign w:val="center"/>
          </w:tcPr>
          <w:p w:rsidR="00457AF4" w:rsidRPr="005100C4" w:rsidRDefault="00457AF4" w:rsidP="00D127AE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5100C4">
              <w:rPr>
                <w:rFonts w:ascii="Calibri" w:hAnsi="Calibri" w:cs="Arial" w:hint="cs"/>
                <w:b/>
                <w:bCs/>
                <w:rtl/>
              </w:rPr>
              <w:t>ن/51/214</w:t>
            </w:r>
          </w:p>
        </w:tc>
      </w:tr>
    </w:tbl>
    <w:p w:rsidR="005163ED" w:rsidRDefault="005163ED" w:rsidP="005163ED">
      <w:pPr>
        <w:bidi/>
        <w:rPr>
          <w:rtl/>
        </w:rPr>
      </w:pPr>
    </w:p>
    <w:p w:rsidR="00F9343F" w:rsidRDefault="00F9343F" w:rsidP="00D67BB1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P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Default="00F9343F" w:rsidP="00F9343F">
      <w:pPr>
        <w:bidi/>
        <w:rPr>
          <w:rFonts w:ascii="Tahoma" w:hAnsi="Tahoma" w:cs="AdvertisingBold"/>
          <w:rtl/>
        </w:rPr>
      </w:pPr>
    </w:p>
    <w:p w:rsidR="00F9343F" w:rsidRDefault="00F9343F" w:rsidP="00F9343F">
      <w:pPr>
        <w:tabs>
          <w:tab w:val="left" w:pos="3535"/>
        </w:tabs>
        <w:bidi/>
        <w:rPr>
          <w:rFonts w:ascii="Tahoma" w:hAnsi="Tahoma" w:cs="AdvertisingBold"/>
          <w:rtl/>
        </w:rPr>
      </w:pPr>
      <w:r>
        <w:rPr>
          <w:rFonts w:ascii="Tahoma" w:hAnsi="Tahoma" w:cs="AdvertisingBold"/>
          <w:rtl/>
        </w:rPr>
        <w:tab/>
      </w:r>
    </w:p>
    <w:p w:rsidR="00F9343F" w:rsidRDefault="00F9343F">
      <w:pPr>
        <w:rPr>
          <w:rFonts w:ascii="Tahoma" w:hAnsi="Tahoma" w:cs="AdvertisingBold"/>
          <w:rtl/>
        </w:rPr>
      </w:pPr>
      <w:r>
        <w:rPr>
          <w:rFonts w:ascii="Tahoma" w:hAnsi="Tahoma" w:cs="AdvertisingBold"/>
          <w:rtl/>
        </w:rPr>
        <w:br w:type="page"/>
      </w:r>
    </w:p>
    <w:p w:rsidR="00F9343F" w:rsidRPr="00FA1A54" w:rsidRDefault="00F9343F" w:rsidP="00F9343F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</w:rPr>
      </w:pPr>
      <w:r w:rsidRPr="00FA1A54">
        <w:rPr>
          <w:rFonts w:ascii="Tahoma" w:hAnsi="Tahoma" w:cs="AdvertisingBold" w:hint="cs"/>
          <w:color w:val="000000"/>
          <w:sz w:val="28"/>
          <w:szCs w:val="28"/>
          <w:rtl/>
        </w:rPr>
        <w:t xml:space="preserve">اجراء رقم </w:t>
      </w:r>
      <w:r w:rsidRPr="00FA1A54">
        <w:rPr>
          <w:rFonts w:ascii="Tahoma" w:hAnsi="Tahoma" w:cs="AdvertisingBold"/>
          <w:color w:val="000000"/>
          <w:sz w:val="28"/>
          <w:szCs w:val="28"/>
        </w:rPr>
        <w:t>ACFQP 51-07</w:t>
      </w:r>
      <w:r w:rsidRPr="00FA1A54">
        <w:rPr>
          <w:rFonts w:ascii="Tahoma" w:hAnsi="Tahoma" w:cs="AdvertisingBold" w:hint="cs"/>
          <w:color w:val="000000"/>
          <w:sz w:val="28"/>
          <w:szCs w:val="28"/>
          <w:rtl/>
        </w:rPr>
        <w:t xml:space="preserve"> ملحق رقم ( 3- </w:t>
      </w:r>
      <w:r>
        <w:rPr>
          <w:rFonts w:ascii="Tahoma" w:hAnsi="Tahoma" w:cs="AdvertisingBold" w:hint="cs"/>
          <w:color w:val="000000"/>
          <w:sz w:val="28"/>
          <w:szCs w:val="28"/>
          <w:rtl/>
        </w:rPr>
        <w:t>9</w:t>
      </w:r>
      <w:r w:rsidRPr="00FA1A54">
        <w:rPr>
          <w:rFonts w:ascii="Tahoma" w:hAnsi="Tahoma" w:cs="AdvertisingBold" w:hint="cs"/>
          <w:color w:val="000000"/>
          <w:sz w:val="28"/>
          <w:szCs w:val="28"/>
          <w:rtl/>
        </w:rPr>
        <w:t xml:space="preserve"> )</w:t>
      </w:r>
    </w:p>
    <w:p w:rsidR="00F9343F" w:rsidRDefault="00F9343F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  <w:r w:rsidRPr="00057BB0">
        <w:rPr>
          <w:rFonts w:ascii="Tahoma" w:hAnsi="Tahoma" w:cs="AdvertisingBold" w:hint="cs"/>
          <w:b/>
          <w:bCs/>
          <w:color w:val="000000"/>
          <w:rtl/>
        </w:rPr>
        <w:t>إيصال استلام أصناف لإجراء إختبارات وظيفية بالورش نموذج رقم ( ن/51/270)</w:t>
      </w:r>
    </w:p>
    <w:tbl>
      <w:tblPr>
        <w:bidiVisual/>
        <w:tblW w:w="16271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423"/>
        <w:gridCol w:w="5424"/>
        <w:gridCol w:w="5424"/>
      </w:tblGrid>
      <w:tr w:rsidR="00F9343F" w:rsidTr="00244690">
        <w:tc>
          <w:tcPr>
            <w:tcW w:w="5423" w:type="dxa"/>
            <w:shd w:val="clear" w:color="auto" w:fill="auto"/>
          </w:tcPr>
          <w:p w:rsidR="00F9343F" w:rsidRPr="007C1F08" w:rsidRDefault="00F9343F" w:rsidP="00244690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F9343F" w:rsidRDefault="00F9343F" w:rsidP="00244690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F9343F" w:rsidRPr="005E7D06" w:rsidRDefault="00F9343F" w:rsidP="00244690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</w:tcPr>
          <w:p w:rsidR="00F9343F" w:rsidRPr="007C1F08" w:rsidRDefault="00F9343F" w:rsidP="00244690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62176" behindDoc="0" locked="0" layoutInCell="1" allowOverlap="1" wp14:anchorId="51A4BEEB" wp14:editId="383D1CAE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9343F" w:rsidRPr="007C1F08" w:rsidRDefault="00F9343F" w:rsidP="00244690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F9343F" w:rsidRPr="007C1F08" w:rsidRDefault="00F9343F" w:rsidP="00244690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F9343F" w:rsidRPr="007C1F08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F9343F" w:rsidRPr="007C1F08" w:rsidRDefault="00F9343F" w:rsidP="00244690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</w:tc>
        <w:tc>
          <w:tcPr>
            <w:tcW w:w="5424" w:type="dxa"/>
            <w:shd w:val="clear" w:color="auto" w:fill="auto"/>
          </w:tcPr>
          <w:p w:rsidR="00F9343F" w:rsidRPr="00A515A3" w:rsidRDefault="00F9343F" w:rsidP="00244690">
            <w:pPr>
              <w:bidi/>
              <w:jc w:val="right"/>
              <w:rPr>
                <w:rFonts w:ascii="Calibri" w:hAnsi="Calibri" w:cs="Arial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761152" behindDoc="0" locked="0" layoutInCell="1" allowOverlap="1" wp14:anchorId="1B821ADA" wp14:editId="694CD64A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9343F" w:rsidRPr="00A515A3" w:rsidRDefault="00F9343F" w:rsidP="00244690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F9343F" w:rsidRPr="00A515A3" w:rsidRDefault="00F9343F" w:rsidP="00244690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F9343F" w:rsidRPr="00A515A3" w:rsidRDefault="00F9343F" w:rsidP="00244690">
            <w:pPr>
              <w:bidi/>
              <w:jc w:val="right"/>
              <w:rPr>
                <w:rFonts w:ascii="Tahoma" w:hAnsi="Tahoma" w:cs="AdvertisingBold"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F9343F" w:rsidRPr="00A515A3" w:rsidRDefault="00F9343F" w:rsidP="00244690">
            <w:pPr>
              <w:bidi/>
              <w:jc w:val="right"/>
              <w:rPr>
                <w:rFonts w:ascii="Calibri" w:hAnsi="Calibri" w:cs="Arial"/>
                <w:rtl/>
              </w:rPr>
            </w:pPr>
            <w:r w:rsidRPr="00E95C7D">
              <w:rPr>
                <w:rFonts w:ascii="Tahoma" w:hAnsi="Tahoma" w:cs="AdvertisingBold" w:hint="cs"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</w:tr>
    </w:tbl>
    <w:p w:rsidR="00F9343F" w:rsidRPr="00353EA8" w:rsidRDefault="00F9343F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  <w:sz w:val="24"/>
          <w:szCs w:val="24"/>
          <w:rtl/>
        </w:rPr>
      </w:pPr>
      <w:r w:rsidRPr="00353EA8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إيصال استلام أصناف لإجراء اختبارات وظيفية بالورش</w:t>
      </w:r>
    </w:p>
    <w:p w:rsidR="00F9343F" w:rsidRPr="00353EA8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4"/>
          <w:szCs w:val="24"/>
          <w:rtl/>
        </w:rPr>
      </w:pPr>
      <w:r w:rsidRPr="00353EA8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إستلمت أنا :                                                              التاريخ :</w:t>
      </w:r>
    </w:p>
    <w:p w:rsidR="00F9343F" w:rsidRPr="00353EA8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4"/>
          <w:szCs w:val="24"/>
          <w:rtl/>
        </w:rPr>
      </w:pPr>
      <w:r w:rsidRPr="00353EA8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الإسم          :                                                              السجل:</w:t>
      </w:r>
    </w:p>
    <w:p w:rsidR="00F9343F" w:rsidRPr="00353EA8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4"/>
          <w:szCs w:val="24"/>
          <w:rtl/>
        </w:rPr>
      </w:pPr>
    </w:p>
    <w:p w:rsidR="00F9343F" w:rsidRPr="00353EA8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4"/>
          <w:szCs w:val="24"/>
          <w:rtl/>
        </w:rPr>
      </w:pPr>
      <w:r w:rsidRPr="00353EA8">
        <w:rPr>
          <w:rFonts w:ascii="Tahoma" w:hAnsi="Tahoma" w:cs="AdvertisingBold" w:hint="cs"/>
          <w:b/>
          <w:bCs/>
          <w:color w:val="000000"/>
          <w:sz w:val="24"/>
          <w:szCs w:val="24"/>
          <w:rtl/>
        </w:rPr>
        <w:t>رئيس لجنة الفحص / مندوب القسم الطالب و عضو لجنة فحص الأصناف الموضحة من مشمول امر التوريد / العقد  رقم      /         /</w:t>
      </w:r>
    </w:p>
    <w:tbl>
      <w:tblPr>
        <w:bidiVisual/>
        <w:tblW w:w="0" w:type="auto"/>
        <w:tblInd w:w="2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75"/>
        <w:gridCol w:w="1598"/>
        <w:gridCol w:w="1288"/>
        <w:gridCol w:w="1097"/>
        <w:gridCol w:w="1237"/>
        <w:gridCol w:w="1124"/>
        <w:gridCol w:w="1193"/>
        <w:gridCol w:w="1305"/>
      </w:tblGrid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م</w:t>
            </w:r>
          </w:p>
        </w:tc>
        <w:tc>
          <w:tcPr>
            <w:tcW w:w="1954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رقم الصنف</w:t>
            </w:r>
          </w:p>
        </w:tc>
        <w:tc>
          <w:tcPr>
            <w:tcW w:w="1458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اسم الصنف</w:t>
            </w:r>
          </w:p>
        </w:tc>
        <w:tc>
          <w:tcPr>
            <w:tcW w:w="1176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الكمية</w:t>
            </w:r>
          </w:p>
        </w:tc>
        <w:tc>
          <w:tcPr>
            <w:tcW w:w="1339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تاريخ الاستلام</w:t>
            </w:r>
          </w:p>
        </w:tc>
        <w:tc>
          <w:tcPr>
            <w:tcW w:w="1283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تاريخ الاعادة</w:t>
            </w:r>
          </w:p>
        </w:tc>
        <w:tc>
          <w:tcPr>
            <w:tcW w:w="1317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حالة الاختبار</w:t>
            </w:r>
          </w:p>
        </w:tc>
        <w:tc>
          <w:tcPr>
            <w:tcW w:w="1372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ملاحظات</w:t>
            </w:r>
          </w:p>
        </w:tc>
      </w:tr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1954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58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76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39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17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2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1954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58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76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39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17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2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1954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58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76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39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17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2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1954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58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76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39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17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2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1954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58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76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39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17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2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6</w:t>
            </w:r>
          </w:p>
        </w:tc>
        <w:tc>
          <w:tcPr>
            <w:tcW w:w="1954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58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76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39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17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2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F9343F" w:rsidRPr="00CA5894" w:rsidTr="00244690">
        <w:tc>
          <w:tcPr>
            <w:tcW w:w="551" w:type="dxa"/>
            <w:shd w:val="clear" w:color="auto" w:fill="auto"/>
            <w:vAlign w:val="center"/>
          </w:tcPr>
          <w:p w:rsidR="00F9343F" w:rsidRPr="00CA5894" w:rsidRDefault="00F9343F" w:rsidP="00244690">
            <w:pPr>
              <w:bidi/>
              <w:jc w:val="center"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  <w:r w:rsidRPr="00CA5894">
              <w:rPr>
                <w:rFonts w:ascii="Tahoma" w:hAnsi="Tahoma" w:cs="AdvertisingBold" w:hint="cs"/>
                <w:b/>
                <w:bCs/>
                <w:color w:val="000000"/>
                <w:sz w:val="24"/>
                <w:szCs w:val="24"/>
                <w:rtl/>
              </w:rPr>
              <w:t>7</w:t>
            </w:r>
          </w:p>
        </w:tc>
        <w:tc>
          <w:tcPr>
            <w:tcW w:w="1954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58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176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39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283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17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372" w:type="dxa"/>
            <w:shd w:val="clear" w:color="auto" w:fill="auto"/>
          </w:tcPr>
          <w:p w:rsidR="00F9343F" w:rsidRPr="00CA5894" w:rsidRDefault="00F9343F" w:rsidP="00244690">
            <w:pPr>
              <w:bidi/>
              <w:rPr>
                <w:rFonts w:ascii="Tahoma" w:hAnsi="Tahoma" w:cs="AdvertisingBold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:rsidR="00F9343F" w:rsidRDefault="00F9343F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8D3702">
        <w:rPr>
          <w:rFonts w:ascii="Tahoma" w:hAnsi="Tahoma" w:cs="AdvertisingBold" w:hint="cs"/>
          <w:b/>
          <w:bCs/>
          <w:color w:val="000000"/>
          <w:sz w:val="22"/>
          <w:szCs w:val="22"/>
          <w:rtl/>
        </w:rPr>
        <w:t>يملأ بمعرفة مندوب الوارد عند تسليم الأصناف عدا حالة الإختبار</w:t>
      </w:r>
    </w:p>
    <w:p w:rsidR="00F9343F" w:rsidRDefault="00F9343F" w:rsidP="00F9343F">
      <w:pPr>
        <w:bidi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- المســتلم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الاسم :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السجل:</w:t>
      </w:r>
    </w:p>
    <w:p w:rsidR="00F9343F" w:rsidRPr="00A406CA" w:rsidRDefault="00F9343F" w:rsidP="00F9343F">
      <w:pPr>
        <w:bidi/>
        <w:spacing w:line="360" w:lineRule="auto"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توقيع :</w:t>
      </w:r>
    </w:p>
    <w:p w:rsidR="00F9343F" w:rsidRPr="008D3702" w:rsidRDefault="00F9343F" w:rsidP="00F9343F">
      <w:pPr>
        <w:bidi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  -</w:t>
      </w:r>
      <w:r w:rsidRPr="008D3702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مفــتش الوارد                                                                                             - منــــدوب الوارد </w:t>
      </w:r>
    </w:p>
    <w:p w:rsidR="00F9343F" w:rsidRPr="00A406CA" w:rsidRDefault="00F9343F" w:rsidP="00F9343F">
      <w:pPr>
        <w:tabs>
          <w:tab w:val="center" w:pos="5514"/>
        </w:tabs>
        <w:bidi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  </w:t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الاسم:                                                                                  </w:t>
      </w: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                      </w:t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الاسم: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السجل:                                                                              </w:t>
      </w: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                    </w:t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السجل: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توقيع:                                                                                   </w:t>
      </w: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                      </w:t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توقيع:</w:t>
      </w:r>
    </w:p>
    <w:p w:rsidR="00F9343F" w:rsidRDefault="00F9343F" w:rsidP="00F9343F">
      <w:pPr>
        <w:tabs>
          <w:tab w:val="left" w:pos="7736"/>
          <w:tab w:val="left" w:pos="8073"/>
          <w:tab w:val="left" w:pos="8238"/>
          <w:tab w:val="right" w:pos="9356"/>
        </w:tabs>
        <w:bidi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/>
          <w:b/>
          <w:bCs/>
          <w:color w:val="000000"/>
          <w:sz w:val="20"/>
          <w:szCs w:val="20"/>
          <w:rtl/>
        </w:rPr>
        <w:tab/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يعتمد</w:t>
      </w:r>
    </w:p>
    <w:p w:rsidR="00F9343F" w:rsidRDefault="00F9343F" w:rsidP="00F9343F">
      <w:pPr>
        <w:tabs>
          <w:tab w:val="left" w:pos="7430"/>
          <w:tab w:val="left" w:pos="7656"/>
          <w:tab w:val="left" w:pos="7885"/>
          <w:tab w:val="right" w:pos="9356"/>
        </w:tabs>
        <w:bidi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/>
          <w:b/>
          <w:bCs/>
          <w:color w:val="000000"/>
          <w:sz w:val="20"/>
          <w:szCs w:val="20"/>
          <w:rtl/>
        </w:rPr>
        <w:tab/>
      </w: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مدير عام المخازن </w:t>
      </w:r>
    </w:p>
    <w:p w:rsidR="00F9343F" w:rsidRDefault="00F9343F" w:rsidP="00F9343F">
      <w:pPr>
        <w:tabs>
          <w:tab w:val="left" w:pos="6848"/>
          <w:tab w:val="left" w:pos="7031"/>
          <w:tab w:val="right" w:pos="9356"/>
        </w:tabs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/>
          <w:b/>
          <w:bCs/>
          <w:color w:val="000000"/>
          <w:sz w:val="20"/>
          <w:szCs w:val="20"/>
          <w:rtl/>
        </w:rPr>
        <w:tab/>
      </w: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(</w:t>
      </w:r>
      <w:r>
        <w:rPr>
          <w:rFonts w:ascii="Tahoma" w:hAnsi="Tahoma" w:cs="AdvertisingBold"/>
          <w:b/>
          <w:bCs/>
          <w:color w:val="000000"/>
          <w:sz w:val="20"/>
          <w:szCs w:val="20"/>
          <w:rtl/>
        </w:rPr>
        <w:tab/>
      </w:r>
      <w:r>
        <w:rPr>
          <w:rFonts w:ascii="Tahoma" w:hAnsi="Tahoma" w:cs="AdvertisingBold"/>
          <w:b/>
          <w:bCs/>
          <w:color w:val="000000"/>
          <w:sz w:val="20"/>
          <w:szCs w:val="20"/>
          <w:rtl/>
        </w:rPr>
        <w:tab/>
      </w: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)</w:t>
      </w:r>
    </w:p>
    <w:p w:rsidR="00F9343F" w:rsidRDefault="00F9343F" w:rsidP="00F9343F">
      <w:pPr>
        <w:bidi/>
        <w:ind w:left="255"/>
        <w:jc w:val="right"/>
        <w:rPr>
          <w:rFonts w:ascii="Tahoma" w:hAnsi="Tahoma" w:cs="AdvertisingBold"/>
          <w:b/>
          <w:bCs/>
          <w:color w:val="000000"/>
          <w:rtl/>
        </w:rPr>
      </w:pPr>
      <w:r w:rsidRPr="00F9343F">
        <w:rPr>
          <w:rFonts w:ascii="Tahoma" w:hAnsi="Tahoma" w:cs="AdvertisingBold" w:hint="cs"/>
          <w:color w:val="000000"/>
          <w:rtl/>
        </w:rPr>
        <w:t>................................................................</w:t>
      </w:r>
      <w:r>
        <w:rPr>
          <w:rFonts w:ascii="Tahoma" w:hAnsi="Tahoma" w:cs="AdvertisingBold" w:hint="cs"/>
          <w:b/>
          <w:bCs/>
          <w:color w:val="000000"/>
          <w:rtl/>
        </w:rPr>
        <w:t>...........................................................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>القرار  يملأ بعد إجراء الاختبارات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/>
          <w:b/>
          <w:bCs/>
          <w:color w:val="000000"/>
          <w:sz w:val="20"/>
          <w:szCs w:val="20"/>
          <w:rtl/>
        </w:rPr>
        <w:t>□</w:t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مقبولة و تعاد للمورد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/>
          <w:b/>
          <w:bCs/>
          <w:color w:val="000000"/>
          <w:sz w:val="20"/>
          <w:szCs w:val="20"/>
          <w:rtl/>
        </w:rPr>
        <w:t>□</w:t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مقبولة ولا تعاد للمورد لتركيبها نهائيا</w:t>
      </w:r>
    </w:p>
    <w:p w:rsidR="00F9343F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 w:rsidRPr="00A406CA">
        <w:rPr>
          <w:rFonts w:ascii="Tahoma" w:hAnsi="Tahoma" w:cs="AdvertisingBold"/>
          <w:b/>
          <w:bCs/>
          <w:color w:val="000000"/>
          <w:sz w:val="20"/>
          <w:szCs w:val="20"/>
          <w:rtl/>
        </w:rPr>
        <w:t>□</w:t>
      </w:r>
      <w:r w:rsidRPr="00A406CA"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مرفوضة و تعاد للمورد</w:t>
      </w:r>
    </w:p>
    <w:p w:rsidR="00F9343F" w:rsidRDefault="00F9343F" w:rsidP="00F9343F">
      <w:pPr>
        <w:bidi/>
        <w:spacing w:line="360" w:lineRule="auto"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                       رئيس لجنة الفحص                                                                                مدير عام الرقابة على الجودة</w:t>
      </w:r>
    </w:p>
    <w:p w:rsidR="00F9343F" w:rsidRPr="00A406CA" w:rsidRDefault="00F9343F" w:rsidP="00F9343F">
      <w:pPr>
        <w:bidi/>
        <w:ind w:left="255"/>
        <w:rPr>
          <w:rFonts w:ascii="Tahoma" w:hAnsi="Tahoma" w:cs="AdvertisingBold"/>
          <w:b/>
          <w:bCs/>
          <w:color w:val="000000"/>
          <w:sz w:val="20"/>
          <w:szCs w:val="20"/>
          <w:rtl/>
        </w:rPr>
      </w:pPr>
      <w:r>
        <w:rPr>
          <w:rFonts w:ascii="Tahoma" w:hAnsi="Tahoma" w:cs="AdvertisingBold" w:hint="cs"/>
          <w:b/>
          <w:bCs/>
          <w:color w:val="000000"/>
          <w:sz w:val="20"/>
          <w:szCs w:val="20"/>
          <w:rtl/>
        </w:rPr>
        <w:t xml:space="preserve">                         (                               )                                                                              (                                             )</w:t>
      </w:r>
    </w:p>
    <w:p w:rsidR="00F9343F" w:rsidRDefault="00F9343F" w:rsidP="00F01AD6">
      <w:pPr>
        <w:tabs>
          <w:tab w:val="left" w:pos="3535"/>
        </w:tabs>
        <w:bidi/>
        <w:rPr>
          <w:rFonts w:ascii="Tahoma" w:hAnsi="Tahoma" w:cs="AdvertisingBold"/>
          <w:rtl/>
        </w:rPr>
      </w:pPr>
      <w:r w:rsidRPr="00057BB0">
        <w:rPr>
          <w:rFonts w:ascii="Tahoma" w:hAnsi="Tahoma" w:cs="AdvertisingBold" w:hint="cs"/>
          <w:b/>
          <w:bCs/>
          <w:color w:val="000000"/>
          <w:rtl/>
        </w:rPr>
        <w:t>ن/51/270</w:t>
      </w:r>
    </w:p>
    <w:p w:rsidR="00D67BB1" w:rsidRPr="00F9343F" w:rsidRDefault="00D67BB1" w:rsidP="00F01AD6">
      <w:pPr>
        <w:bidi/>
        <w:rPr>
          <w:rFonts w:ascii="Tahoma" w:hAnsi="Tahoma" w:cs="AdvertisingBold"/>
          <w:rtl/>
        </w:rPr>
        <w:sectPr w:rsidR="00D67BB1" w:rsidRPr="00F9343F" w:rsidSect="0053622B">
          <w:headerReference w:type="default" r:id="rId10"/>
          <w:footerReference w:type="default" r:id="rId11"/>
          <w:endnotePr>
            <w:numFmt w:val="lowerLetter"/>
          </w:endnotePr>
          <w:pgSz w:w="11907" w:h="16840" w:code="9"/>
          <w:pgMar w:top="454" w:right="1275" w:bottom="567" w:left="1276" w:header="510" w:footer="284" w:gutter="0"/>
          <w:paperSrc w:first="7" w:other="7"/>
          <w:cols w:space="720"/>
        </w:sectPr>
      </w:pPr>
    </w:p>
    <w:p w:rsidR="00D67BB1" w:rsidRDefault="00D67BB1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10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D67BB1" w:rsidRDefault="008215CB" w:rsidP="00853D04">
      <w:pPr>
        <w:bidi/>
        <w:ind w:left="255"/>
        <w:jc w:val="center"/>
        <w:rPr>
          <w:rFonts w:ascii="Tahoma" w:hAnsi="Tahoma" w:cs="AdvertisingBold"/>
          <w:color w:val="000000"/>
          <w:rtl/>
        </w:rPr>
      </w:pPr>
      <w:r>
        <w:rPr>
          <w:rFonts w:ascii="Tahoma" w:hAnsi="Tahoma" w:cs="AdvertisingBold" w:hint="cs"/>
          <w:color w:val="000000"/>
          <w:rtl/>
        </w:rPr>
        <w:t xml:space="preserve">نموذج تسجيلات تسليم </w:t>
      </w:r>
      <w:r w:rsidR="00D67BB1" w:rsidRPr="003B31F0">
        <w:rPr>
          <w:rFonts w:ascii="Tahoma" w:hAnsi="Tahoma" w:cs="AdvertisingBold" w:hint="cs"/>
          <w:color w:val="000000"/>
          <w:rtl/>
        </w:rPr>
        <w:t>أمر توريد و محاضر فحص أوامر التوريد</w:t>
      </w:r>
      <w:r w:rsidR="00D67BB1" w:rsidRPr="00652919">
        <w:rPr>
          <w:rFonts w:ascii="Tahoma" w:hAnsi="Tahoma" w:cs="AdvertisingBold" w:hint="cs"/>
          <w:color w:val="000000"/>
          <w:rtl/>
        </w:rPr>
        <w:t xml:space="preserve"> </w:t>
      </w:r>
      <w:r w:rsidR="00D67BB1" w:rsidRPr="003B31F0">
        <w:rPr>
          <w:rFonts w:ascii="Tahoma" w:hAnsi="Tahoma" w:cs="AdvertisingBold" w:hint="cs"/>
          <w:color w:val="000000"/>
          <w:rtl/>
        </w:rPr>
        <w:t>نموذج رقـــــــــم (  ن/51/215 )</w:t>
      </w:r>
      <w:r w:rsidR="00D67BB1">
        <w:rPr>
          <w:rFonts w:ascii="Tahoma" w:hAnsi="Tahoma" w:cs="AdvertisingBold"/>
          <w:color w:val="000000"/>
        </w:rPr>
        <w:t xml:space="preserve">                </w:t>
      </w:r>
    </w:p>
    <w:tbl>
      <w:tblPr>
        <w:tblpPr w:leftFromText="180" w:rightFromText="180" w:vertAnchor="text" w:horzAnchor="margin" w:tblpXSpec="center" w:tblpY="104"/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371"/>
        <w:gridCol w:w="7371"/>
      </w:tblGrid>
      <w:tr w:rsidR="007C1F08" w:rsidTr="00E95C7D">
        <w:tc>
          <w:tcPr>
            <w:tcW w:w="7371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FF7D11" w:rsidRDefault="00C824D9" w:rsidP="00C824D9">
            <w:pPr>
              <w:tabs>
                <w:tab w:val="left" w:pos="996"/>
              </w:tabs>
              <w:bidi/>
              <w:rPr>
                <w:rFonts w:ascii="Tahoma" w:hAnsi="Tahoma" w:cs="AdvertisingBold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7371" w:type="dxa"/>
            <w:shd w:val="clear" w:color="auto" w:fill="auto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36576" behindDoc="0" locked="0" layoutInCell="1" allowOverlap="1" wp14:anchorId="1F045779" wp14:editId="049C833E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       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التاريخ :        /     /</w:t>
            </w:r>
          </w:p>
        </w:tc>
      </w:tr>
    </w:tbl>
    <w:p w:rsidR="00FF7D11" w:rsidRPr="00BC54F6" w:rsidRDefault="00FF7D11" w:rsidP="00853D04">
      <w:pPr>
        <w:bidi/>
        <w:jc w:val="center"/>
        <w:rPr>
          <w:b/>
          <w:bCs/>
          <w:sz w:val="36"/>
          <w:szCs w:val="36"/>
          <w:rtl/>
          <w:lang w:eastAsia="en-US"/>
        </w:rPr>
      </w:pPr>
      <w:r w:rsidRPr="00BC54F6">
        <w:rPr>
          <w:rFonts w:ascii="Tahoma" w:hAnsi="Tahoma" w:cs="AdvertisingBold" w:hint="cs"/>
          <w:noProof/>
          <w:color w:val="000000"/>
          <w:sz w:val="32"/>
          <w:szCs w:val="32"/>
          <w:rtl/>
          <w:lang w:eastAsia="en-US"/>
        </w:rPr>
        <w:t>اوامر توريد مجموعة :.................................</w:t>
      </w:r>
    </w:p>
    <w:tbl>
      <w:tblPr>
        <w:tblpPr w:leftFromText="180" w:rightFromText="180" w:vertAnchor="text" w:tblpXSpec="center" w:tblpY="172"/>
        <w:bidiVisual/>
        <w:tblW w:w="1403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50"/>
        <w:gridCol w:w="3403"/>
        <w:gridCol w:w="4394"/>
        <w:gridCol w:w="1985"/>
        <w:gridCol w:w="1842"/>
        <w:gridCol w:w="1560"/>
      </w:tblGrid>
      <w:tr w:rsidR="00853D04" w:rsidRPr="007C1F08" w:rsidTr="00AE25B1">
        <w:trPr>
          <w:trHeight w:val="403"/>
          <w:jc w:val="center"/>
        </w:trPr>
        <w:tc>
          <w:tcPr>
            <w:tcW w:w="850" w:type="dxa"/>
            <w:vMerge w:val="restart"/>
            <w:shd w:val="clear" w:color="auto" w:fill="auto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>م</w:t>
            </w:r>
          </w:p>
        </w:tc>
        <w:tc>
          <w:tcPr>
            <w:tcW w:w="3403" w:type="dxa"/>
            <w:vMerge w:val="restart"/>
            <w:shd w:val="clear" w:color="auto" w:fill="auto"/>
            <w:vAlign w:val="center"/>
          </w:tcPr>
          <w:p w:rsidR="00BC54F6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 xml:space="preserve">رقم و تاريخ </w:t>
            </w:r>
          </w:p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>محضر الفحص</w:t>
            </w:r>
          </w:p>
        </w:tc>
        <w:tc>
          <w:tcPr>
            <w:tcW w:w="4394" w:type="dxa"/>
            <w:vMerge w:val="restart"/>
            <w:shd w:val="clear" w:color="auto" w:fill="auto"/>
            <w:vAlign w:val="center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>رقم امر التوريد</w:t>
            </w:r>
          </w:p>
        </w:tc>
        <w:tc>
          <w:tcPr>
            <w:tcW w:w="5387" w:type="dxa"/>
            <w:gridSpan w:val="3"/>
            <w:shd w:val="clear" w:color="auto" w:fill="auto"/>
            <w:vAlign w:val="center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>المستلم</w:t>
            </w:r>
          </w:p>
        </w:tc>
      </w:tr>
      <w:tr w:rsidR="00853D04" w:rsidRPr="007C1F08" w:rsidTr="00AE25B1">
        <w:trPr>
          <w:trHeight w:val="465"/>
          <w:jc w:val="center"/>
        </w:trPr>
        <w:tc>
          <w:tcPr>
            <w:tcW w:w="850" w:type="dxa"/>
            <w:vMerge/>
            <w:shd w:val="clear" w:color="auto" w:fill="auto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vMerge/>
            <w:shd w:val="clear" w:color="auto" w:fill="auto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vMerge/>
            <w:shd w:val="clear" w:color="auto" w:fill="auto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853D04" w:rsidRPr="007C1F08" w:rsidRDefault="00BC54F6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>
              <w:rPr>
                <w:rFonts w:ascii="Calibri" w:hAnsi="Calibri" w:cs="Arial" w:hint="cs"/>
                <w:b/>
                <w:bCs/>
                <w:rtl/>
                <w:lang w:eastAsia="en-US"/>
              </w:rPr>
              <w:t>ا</w:t>
            </w:r>
            <w:r w:rsidR="00853D04"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>سم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>تاريخ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853D04" w:rsidRPr="007C1F08" w:rsidRDefault="00853D04" w:rsidP="00BC54F6">
            <w:pPr>
              <w:bidi/>
              <w:jc w:val="center"/>
              <w:rPr>
                <w:rFonts w:ascii="Calibri" w:hAnsi="Calibri" w:cs="Arial"/>
                <w:b/>
                <w:bCs/>
                <w:rtl/>
                <w:lang w:eastAsia="en-US"/>
              </w:rPr>
            </w:pPr>
            <w:r w:rsidRPr="007C1F08">
              <w:rPr>
                <w:rFonts w:ascii="Calibri" w:hAnsi="Calibri" w:cs="Arial" w:hint="cs"/>
                <w:b/>
                <w:bCs/>
                <w:rtl/>
                <w:lang w:eastAsia="en-US"/>
              </w:rPr>
              <w:t>توقيع</w:t>
            </w: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  <w:tr w:rsidR="00853D04" w:rsidRPr="007C1F08" w:rsidTr="00AE25B1">
        <w:trPr>
          <w:jc w:val="center"/>
        </w:trPr>
        <w:tc>
          <w:tcPr>
            <w:tcW w:w="85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3403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4394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985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842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  <w:tc>
          <w:tcPr>
            <w:tcW w:w="1560" w:type="dxa"/>
            <w:shd w:val="clear" w:color="auto" w:fill="auto"/>
          </w:tcPr>
          <w:p w:rsidR="00853D04" w:rsidRPr="007C1F08" w:rsidRDefault="00853D04" w:rsidP="00BC54F6">
            <w:pPr>
              <w:bidi/>
              <w:rPr>
                <w:rFonts w:ascii="Calibri" w:hAnsi="Calibri" w:cs="Arial"/>
                <w:b/>
                <w:bCs/>
                <w:rtl/>
                <w:lang w:eastAsia="en-US"/>
              </w:rPr>
            </w:pPr>
          </w:p>
        </w:tc>
      </w:tr>
    </w:tbl>
    <w:p w:rsidR="00D67BB1" w:rsidRPr="00697B66" w:rsidRDefault="00D67BB1" w:rsidP="00FF7D11">
      <w:pPr>
        <w:bidi/>
        <w:rPr>
          <w:b/>
          <w:bCs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853D04" w:rsidRDefault="00853D04" w:rsidP="00853D04">
      <w:pPr>
        <w:bidi/>
        <w:rPr>
          <w:rtl/>
          <w:lang w:eastAsia="en-US"/>
        </w:rPr>
      </w:pPr>
    </w:p>
    <w:p w:rsidR="00853D04" w:rsidRPr="00853D04" w:rsidRDefault="00853D04" w:rsidP="00853D04">
      <w:pPr>
        <w:bidi/>
        <w:rPr>
          <w:rtl/>
          <w:lang w:eastAsia="en-US"/>
        </w:rPr>
      </w:pPr>
    </w:p>
    <w:p w:rsidR="00F01AD6" w:rsidRDefault="002E15C1" w:rsidP="00F01AD6">
      <w:pPr>
        <w:bidi/>
        <w:jc w:val="right"/>
        <w:rPr>
          <w:rtl/>
          <w:lang w:eastAsia="en-US"/>
        </w:rPr>
      </w:pPr>
      <w:r>
        <w:rPr>
          <w:rFonts w:hint="cs"/>
          <w:b/>
          <w:bCs/>
          <w:rtl/>
          <w:lang w:eastAsia="en-US"/>
        </w:rPr>
        <w:t>ن</w:t>
      </w:r>
      <w:r w:rsidRPr="00853D04">
        <w:rPr>
          <w:rFonts w:hint="cs"/>
          <w:b/>
          <w:bCs/>
          <w:rtl/>
          <w:lang w:eastAsia="en-US"/>
        </w:rPr>
        <w:t>/51/</w:t>
      </w:r>
      <w:r>
        <w:rPr>
          <w:rFonts w:hint="cs"/>
          <w:b/>
          <w:bCs/>
          <w:rtl/>
          <w:lang w:eastAsia="en-US"/>
        </w:rPr>
        <w:t>215</w:t>
      </w:r>
    </w:p>
    <w:p w:rsidR="00D67BB1" w:rsidRPr="00F01AD6" w:rsidRDefault="00D67BB1" w:rsidP="00F01AD6">
      <w:pPr>
        <w:bidi/>
        <w:rPr>
          <w:rtl/>
          <w:lang w:eastAsia="en-US"/>
        </w:rPr>
        <w:sectPr w:rsidR="00D67BB1" w:rsidRPr="00F01AD6" w:rsidSect="00973259">
          <w:endnotePr>
            <w:numFmt w:val="lowerLetter"/>
          </w:endnotePr>
          <w:pgSz w:w="16840" w:h="11907" w:orient="landscape" w:code="9"/>
          <w:pgMar w:top="0" w:right="454" w:bottom="567" w:left="567" w:header="510" w:footer="284" w:gutter="0"/>
          <w:paperSrc w:first="7" w:other="7"/>
          <w:cols w:space="720"/>
          <w:docGrid w:linePitch="381"/>
        </w:sectPr>
      </w:pPr>
    </w:p>
    <w:p w:rsidR="00D67BB1" w:rsidRDefault="00D67BB1" w:rsidP="00D67BB1">
      <w:pPr>
        <w:bidi/>
        <w:rPr>
          <w:rFonts w:ascii="Tahoma" w:hAnsi="Tahoma" w:cs="AdvertisingBold"/>
          <w:rtl/>
        </w:rPr>
      </w:pPr>
    </w:p>
    <w:p w:rsidR="00061B9E" w:rsidRPr="00BC5DDD" w:rsidRDefault="00061B9E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11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061B9E" w:rsidRDefault="00061B9E" w:rsidP="00853D04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 w:hint="cs"/>
          <w:color w:val="000000"/>
          <w:sz w:val="28"/>
          <w:szCs w:val="28"/>
          <w:rtl/>
        </w:rPr>
        <w:t xml:space="preserve">       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بطاقة صنف-  نمـــــ</w:t>
      </w:r>
      <w:r>
        <w:rPr>
          <w:rFonts w:ascii="Tahoma" w:hAnsi="Tahoma" w:cs="AdvertisingBold" w:hint="cs"/>
          <w:color w:val="000000"/>
          <w:sz w:val="28"/>
          <w:szCs w:val="28"/>
          <w:rtl/>
        </w:rPr>
        <w:t>ـ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ـوذج  رقـــــــ</w:t>
      </w:r>
      <w:r>
        <w:rPr>
          <w:rFonts w:ascii="Tahoma" w:hAnsi="Tahoma" w:cs="AdvertisingBold" w:hint="cs"/>
          <w:color w:val="000000"/>
          <w:sz w:val="28"/>
          <w:szCs w:val="28"/>
          <w:rtl/>
        </w:rPr>
        <w:t xml:space="preserve">ـــم </w:t>
      </w: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>(ن/51/216 )</w:t>
      </w:r>
    </w:p>
    <w:p w:rsidR="00061B9E" w:rsidRPr="00B41595" w:rsidRDefault="00061B9E" w:rsidP="00061B9E">
      <w:pPr>
        <w:bidi/>
        <w:rPr>
          <w:rtl/>
        </w:rPr>
      </w:pPr>
    </w:p>
    <w:tbl>
      <w:tblPr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423"/>
        <w:gridCol w:w="5424"/>
      </w:tblGrid>
      <w:tr w:rsidR="00E95C7D" w:rsidTr="00E95C7D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A515A3" w:rsidRDefault="00C824D9" w:rsidP="00C824D9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E95C7D" w:rsidRPr="00A515A3" w:rsidRDefault="00E95C7D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704832" behindDoc="0" locked="0" layoutInCell="1" allowOverlap="1" wp14:anchorId="6B4B6AFC" wp14:editId="47542D66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95C7D" w:rsidRPr="00A515A3" w:rsidRDefault="00E95C7D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E95C7D" w:rsidRPr="00A515A3" w:rsidRDefault="00E95C7D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E95C7D" w:rsidRPr="00A515A3" w:rsidRDefault="00E95C7D" w:rsidP="00E95C7D">
            <w:pPr>
              <w:bidi/>
              <w:jc w:val="right"/>
              <w:rPr>
                <w:rFonts w:ascii="Tahoma" w:hAnsi="Tahoma" w:cs="AdvertisingBold"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E95C7D" w:rsidRPr="00A515A3" w:rsidRDefault="00E95C7D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</w:p>
        </w:tc>
      </w:tr>
    </w:tbl>
    <w:p w:rsidR="00061B9E" w:rsidRPr="003B31F0" w:rsidRDefault="00061B9E" w:rsidP="00061B9E">
      <w:pPr>
        <w:pStyle w:val="Heading2"/>
        <w:bidi/>
        <w:spacing w:after="120"/>
        <w:ind w:left="0" w:firstLine="0"/>
        <w:rPr>
          <w:rFonts w:ascii="Tahoma" w:hAnsi="Tahoma" w:cs="AdvertisingBold"/>
          <w:color w:val="000000"/>
          <w:sz w:val="28"/>
          <w:szCs w:val="28"/>
          <w:rtl/>
        </w:rPr>
      </w:pPr>
    </w:p>
    <w:tbl>
      <w:tblPr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538"/>
        <w:gridCol w:w="2303"/>
        <w:gridCol w:w="2255"/>
      </w:tblGrid>
      <w:tr w:rsidR="00061B9E" w:rsidRPr="007C1F08" w:rsidTr="00A46912">
        <w:trPr>
          <w:trHeight w:val="567"/>
          <w:jc w:val="center"/>
        </w:trPr>
        <w:tc>
          <w:tcPr>
            <w:tcW w:w="2536" w:type="dxa"/>
            <w:shd w:val="clear" w:color="auto" w:fill="auto"/>
            <w:vAlign w:val="center"/>
          </w:tcPr>
          <w:p w:rsidR="00061B9E" w:rsidRPr="007C1F08" w:rsidRDefault="002E15C1" w:rsidP="002E15C1">
            <w:pPr>
              <w:pStyle w:val="Heading2"/>
              <w:bidi/>
              <w:spacing w:before="0"/>
              <w:ind w:left="0" w:firstLine="0"/>
              <w:jc w:val="center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مصنع الطائرات</w:t>
            </w:r>
          </w:p>
        </w:tc>
        <w:tc>
          <w:tcPr>
            <w:tcW w:w="2302" w:type="dxa"/>
            <w:shd w:val="clear" w:color="auto" w:fill="auto"/>
            <w:vAlign w:val="center"/>
          </w:tcPr>
          <w:p w:rsidR="00061B9E" w:rsidRPr="007C1F08" w:rsidRDefault="00061B9E" w:rsidP="002E15C1">
            <w:pPr>
              <w:pStyle w:val="Heading2"/>
              <w:bidi/>
              <w:spacing w:before="0"/>
              <w:ind w:left="0" w:firstLine="0"/>
              <w:jc w:val="center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بطاقة </w:t>
            </w:r>
            <w:r w:rsidR="00377E6D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صنف</w:t>
            </w:r>
          </w:p>
        </w:tc>
        <w:tc>
          <w:tcPr>
            <w:tcW w:w="1898" w:type="dxa"/>
            <w:shd w:val="clear" w:color="auto" w:fill="auto"/>
            <w:vAlign w:val="center"/>
          </w:tcPr>
          <w:p w:rsidR="00061B9E" w:rsidRPr="007C1F08" w:rsidRDefault="00061B9E" w:rsidP="002E15C1">
            <w:pPr>
              <w:pStyle w:val="Heading2"/>
              <w:bidi/>
              <w:spacing w:before="0"/>
              <w:ind w:left="0" w:firstLine="0"/>
              <w:jc w:val="center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قطاع </w:t>
            </w:r>
            <w:r w:rsidR="002E15C1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الجودة</w:t>
            </w:r>
          </w:p>
        </w:tc>
      </w:tr>
      <w:tr w:rsidR="00061B9E" w:rsidRPr="007C1F08" w:rsidTr="00A46912">
        <w:trPr>
          <w:trHeight w:val="170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F31139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تقرير تفتيش رقم : </w:t>
            </w:r>
            <w:r w:rsidR="00F31139" w:rsidRPr="00F31139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...........................................</w:t>
            </w:r>
          </w:p>
        </w:tc>
      </w:tr>
      <w:tr w:rsidR="00061B9E" w:rsidRPr="007C1F08" w:rsidTr="00A46912">
        <w:trPr>
          <w:trHeight w:val="170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F31139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التاريخ : </w:t>
            </w:r>
            <w:r w:rsidR="00F31139" w:rsidRPr="00F31139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..........................................................</w:t>
            </w:r>
          </w:p>
        </w:tc>
      </w:tr>
      <w:tr w:rsidR="00061B9E" w:rsidRPr="007C1F08" w:rsidTr="00A46912">
        <w:trPr>
          <w:trHeight w:val="170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F31139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إسم الصنف : </w:t>
            </w:r>
            <w:r w:rsidR="00F31139" w:rsidRPr="00F31139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.................................................</w:t>
            </w:r>
          </w:p>
        </w:tc>
      </w:tr>
      <w:tr w:rsidR="00061B9E" w:rsidRPr="007C1F08" w:rsidTr="00A46912">
        <w:trPr>
          <w:trHeight w:val="170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F31139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إسم المفتش</w:t>
            </w:r>
            <w:r w:rsidR="00F31139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.</w:t>
            </w:r>
            <w:r w:rsidR="00F31139" w:rsidRPr="00F31139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 :..................................................</w:t>
            </w:r>
          </w:p>
        </w:tc>
      </w:tr>
      <w:tr w:rsidR="00061B9E" w:rsidRPr="007C1F08" w:rsidTr="00A46912">
        <w:trPr>
          <w:trHeight w:val="170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F31139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المشروع :</w:t>
            </w:r>
            <w:r w:rsidR="00F31139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 </w:t>
            </w:r>
            <w:r w:rsidR="00F31139" w:rsidRPr="00F31139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.........................................................</w:t>
            </w:r>
          </w:p>
        </w:tc>
      </w:tr>
      <w:tr w:rsidR="00061B9E" w:rsidRPr="007C1F08" w:rsidTr="00A46912">
        <w:trPr>
          <w:trHeight w:val="170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F31139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رقم أمر التوريد :</w:t>
            </w:r>
            <w:r w:rsidR="00F31139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 </w:t>
            </w:r>
            <w:r w:rsidR="00F31139" w:rsidRPr="00F31139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................................................</w:t>
            </w:r>
          </w:p>
        </w:tc>
      </w:tr>
      <w:tr w:rsidR="00061B9E" w:rsidRPr="007C1F08" w:rsidTr="00A46912">
        <w:trPr>
          <w:trHeight w:val="326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F31139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اسم المورد :</w:t>
            </w:r>
            <w:r w:rsidR="00F31139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 xml:space="preserve"> </w:t>
            </w:r>
            <w:r w:rsidR="00F31139" w:rsidRPr="00F31139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......................................................</w:t>
            </w:r>
          </w:p>
        </w:tc>
      </w:tr>
      <w:tr w:rsidR="00061B9E" w:rsidRPr="007C1F08" w:rsidTr="00A46912">
        <w:trPr>
          <w:trHeight w:val="170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Default="00061B9E" w:rsidP="00377E6D">
            <w:pPr>
              <w:pStyle w:val="Heading2"/>
              <w:bidi/>
              <w:spacing w:before="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u w:val="single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u w:val="single"/>
                <w:rtl/>
              </w:rPr>
              <w:t>ملاحظات:</w:t>
            </w:r>
            <w:r w:rsidR="00F31139" w:rsidRPr="00377E6D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...............................................................</w:t>
            </w:r>
            <w:r w:rsidR="002E15C1">
              <w:rPr>
                <w:rFonts w:ascii="Tahoma" w:hAnsi="Tahoma" w:cs="AdvertisingBold" w:hint="cs"/>
                <w:b w:val="0"/>
                <w:bCs w:val="0"/>
                <w:color w:val="000000"/>
                <w:sz w:val="22"/>
                <w:szCs w:val="22"/>
                <w:rtl/>
              </w:rPr>
              <w:t>............</w:t>
            </w:r>
          </w:p>
          <w:p w:rsidR="00377E6D" w:rsidRPr="00377E6D" w:rsidRDefault="00377E6D" w:rsidP="002E15C1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</w:t>
            </w:r>
          </w:p>
        </w:tc>
      </w:tr>
      <w:tr w:rsidR="00061B9E" w:rsidRPr="007C1F08" w:rsidTr="00A46912">
        <w:trPr>
          <w:trHeight w:val="578"/>
          <w:jc w:val="center"/>
        </w:trPr>
        <w:tc>
          <w:tcPr>
            <w:tcW w:w="2536" w:type="dxa"/>
            <w:shd w:val="clear" w:color="auto" w:fill="auto"/>
            <w:vAlign w:val="center"/>
          </w:tcPr>
          <w:p w:rsidR="00061B9E" w:rsidRPr="007C1F08" w:rsidRDefault="00061B9E" w:rsidP="00B356E1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التوقيع:</w:t>
            </w:r>
          </w:p>
        </w:tc>
        <w:tc>
          <w:tcPr>
            <w:tcW w:w="2302" w:type="dxa"/>
            <w:shd w:val="clear" w:color="auto" w:fill="auto"/>
            <w:vAlign w:val="center"/>
          </w:tcPr>
          <w:p w:rsidR="00061B9E" w:rsidRPr="007C1F08" w:rsidRDefault="00061B9E" w:rsidP="00B356E1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الختم</w:t>
            </w:r>
          </w:p>
        </w:tc>
        <w:tc>
          <w:tcPr>
            <w:tcW w:w="1898" w:type="dxa"/>
            <w:shd w:val="clear" w:color="auto" w:fill="auto"/>
            <w:vAlign w:val="center"/>
          </w:tcPr>
          <w:p w:rsidR="00061B9E" w:rsidRPr="007C1F08" w:rsidRDefault="00061B9E" w:rsidP="00B356E1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التاريخ</w:t>
            </w:r>
          </w:p>
        </w:tc>
      </w:tr>
      <w:tr w:rsidR="00061B9E" w:rsidRPr="007C1F08" w:rsidTr="00A46912">
        <w:trPr>
          <w:trHeight w:val="416"/>
          <w:jc w:val="center"/>
        </w:trPr>
        <w:tc>
          <w:tcPr>
            <w:tcW w:w="6736" w:type="dxa"/>
            <w:gridSpan w:val="3"/>
            <w:shd w:val="clear" w:color="auto" w:fill="auto"/>
            <w:vAlign w:val="center"/>
          </w:tcPr>
          <w:p w:rsidR="00061B9E" w:rsidRPr="007C1F08" w:rsidRDefault="00061B9E" w:rsidP="00B356E1">
            <w:pPr>
              <w:pStyle w:val="Heading2"/>
              <w:bidi/>
              <w:spacing w:after="120"/>
              <w:ind w:left="0" w:firstLine="0"/>
              <w:jc w:val="left"/>
              <w:rPr>
                <w:rFonts w:ascii="Tahoma" w:hAnsi="Tahoma" w:cs="AdvertisingBold"/>
                <w:color w:val="000000"/>
                <w:sz w:val="22"/>
                <w:szCs w:val="22"/>
                <w:rtl/>
              </w:rPr>
            </w:pPr>
            <w:r w:rsidRPr="007C1F08">
              <w:rPr>
                <w:rFonts w:ascii="Tahoma" w:hAnsi="Tahoma" w:cs="AdvertisingBold" w:hint="cs"/>
                <w:color w:val="000000"/>
                <w:sz w:val="22"/>
                <w:szCs w:val="22"/>
                <w:rtl/>
              </w:rPr>
              <w:t>ن/51/216</w:t>
            </w:r>
          </w:p>
        </w:tc>
      </w:tr>
    </w:tbl>
    <w:p w:rsidR="00061B9E" w:rsidRPr="003B31F0" w:rsidRDefault="00061B9E" w:rsidP="00061B9E">
      <w:pPr>
        <w:pStyle w:val="Heading2"/>
        <w:bidi/>
        <w:spacing w:after="120"/>
        <w:ind w:left="7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</w:p>
    <w:p w:rsidR="00061B9E" w:rsidRDefault="00061B9E" w:rsidP="00061B9E">
      <w:pPr>
        <w:pStyle w:val="Heading2"/>
        <w:bidi/>
        <w:spacing w:after="120"/>
        <w:ind w:left="720"/>
        <w:rPr>
          <w:rFonts w:ascii="Tahoma" w:hAnsi="Tahoma" w:cs="AdvertisingBold"/>
          <w:color w:val="000000"/>
          <w:sz w:val="28"/>
          <w:szCs w:val="28"/>
          <w:rtl/>
          <w:lang w:bidi="ar-EG"/>
        </w:rPr>
      </w:pPr>
    </w:p>
    <w:p w:rsidR="00D127AE" w:rsidRDefault="00D127AE" w:rsidP="00D127AE">
      <w:pPr>
        <w:bidi/>
        <w:rPr>
          <w:rtl/>
          <w:lang w:bidi="ar-EG"/>
        </w:rPr>
      </w:pPr>
    </w:p>
    <w:p w:rsidR="00D127AE" w:rsidRDefault="00D127AE" w:rsidP="00D127AE">
      <w:pPr>
        <w:bidi/>
        <w:rPr>
          <w:rtl/>
          <w:lang w:bidi="ar-EG"/>
        </w:rPr>
      </w:pPr>
    </w:p>
    <w:p w:rsidR="00D127AE" w:rsidRDefault="00D127AE" w:rsidP="00377E6D">
      <w:pPr>
        <w:bidi/>
        <w:jc w:val="center"/>
        <w:rPr>
          <w:rtl/>
          <w:lang w:bidi="ar-EG"/>
        </w:rPr>
      </w:pPr>
    </w:p>
    <w:p w:rsidR="00377E6D" w:rsidRDefault="00377E6D" w:rsidP="00377E6D">
      <w:pPr>
        <w:bidi/>
        <w:jc w:val="center"/>
        <w:rPr>
          <w:rtl/>
          <w:lang w:bidi="ar-EG"/>
        </w:rPr>
      </w:pPr>
    </w:p>
    <w:p w:rsidR="002E15C1" w:rsidRDefault="002E15C1" w:rsidP="002E15C1">
      <w:pPr>
        <w:bidi/>
        <w:jc w:val="center"/>
        <w:rPr>
          <w:rtl/>
          <w:lang w:bidi="ar-EG"/>
        </w:rPr>
      </w:pPr>
    </w:p>
    <w:p w:rsidR="002E15C1" w:rsidRDefault="002E15C1" w:rsidP="002E15C1">
      <w:pPr>
        <w:bidi/>
        <w:jc w:val="center"/>
        <w:rPr>
          <w:rtl/>
          <w:lang w:bidi="ar-EG"/>
        </w:rPr>
      </w:pPr>
    </w:p>
    <w:p w:rsidR="002E15C1" w:rsidRPr="00D127AE" w:rsidRDefault="002E15C1" w:rsidP="002E15C1">
      <w:pPr>
        <w:bidi/>
        <w:jc w:val="center"/>
        <w:rPr>
          <w:rtl/>
          <w:lang w:bidi="ar-EG"/>
        </w:rPr>
      </w:pPr>
    </w:p>
    <w:p w:rsidR="00061B9E" w:rsidRPr="00BC5DDD" w:rsidRDefault="00061B9E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12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061B9E" w:rsidRDefault="00061B9E" w:rsidP="00853D04">
      <w:pPr>
        <w:bidi/>
        <w:spacing w:before="120" w:after="120"/>
        <w:jc w:val="center"/>
        <w:rPr>
          <w:rFonts w:ascii="Tahoma" w:hAnsi="Tahoma" w:cs="AdvertisingBold"/>
          <w:b/>
          <w:bCs/>
          <w:color w:val="000000"/>
          <w:rtl/>
        </w:rPr>
      </w:pPr>
      <w:r w:rsidRPr="003B31F0">
        <w:rPr>
          <w:rFonts w:ascii="Tahoma" w:hAnsi="Tahoma" w:cs="AdvertisingBold" w:hint="cs"/>
          <w:b/>
          <w:bCs/>
          <w:color w:val="000000"/>
          <w:rtl/>
        </w:rPr>
        <w:t>تقرير وصف عدم مطابقة أصناف نموذج رقم (ن/51/221)</w:t>
      </w:r>
    </w:p>
    <w:tbl>
      <w:tblPr>
        <w:tblpPr w:leftFromText="180" w:rightFromText="180" w:vertAnchor="text" w:horzAnchor="margin" w:tblpY="109"/>
        <w:bidiVisual/>
        <w:tblW w:w="0" w:type="auto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423"/>
        <w:gridCol w:w="5424"/>
      </w:tblGrid>
      <w:tr w:rsidR="007C1F08" w:rsidTr="007C1F08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  <w:shd w:val="clear" w:color="auto" w:fill="auto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38624" behindDoc="0" locked="0" layoutInCell="1" allowOverlap="1" wp14:anchorId="395998BC" wp14:editId="3D454734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التاريخ :        /     /</w:t>
            </w:r>
          </w:p>
        </w:tc>
      </w:tr>
    </w:tbl>
    <w:p w:rsidR="00061B9E" w:rsidRDefault="00061B9E" w:rsidP="00061B9E">
      <w:pPr>
        <w:bidi/>
        <w:spacing w:before="120" w:after="120"/>
        <w:jc w:val="center"/>
        <w:rPr>
          <w:rFonts w:ascii="Tahoma" w:hAnsi="Tahoma" w:cs="AdvertisingBold"/>
          <w:b/>
          <w:bCs/>
          <w:noProof/>
          <w:color w:val="000000"/>
          <w:u w:val="single"/>
          <w:rtl/>
          <w:lang w:eastAsia="en-US"/>
        </w:rPr>
      </w:pPr>
      <w:r w:rsidRPr="00D5418E">
        <w:rPr>
          <w:rFonts w:ascii="Tahoma" w:hAnsi="Tahoma" w:cs="AdvertisingBold" w:hint="cs"/>
          <w:b/>
          <w:bCs/>
          <w:noProof/>
          <w:color w:val="000000"/>
          <w:u w:val="single"/>
          <w:rtl/>
          <w:lang w:eastAsia="en-US"/>
        </w:rPr>
        <w:t xml:space="preserve">تقرير </w:t>
      </w:r>
      <w:r w:rsidR="00AE25B1">
        <w:rPr>
          <w:rFonts w:ascii="Tahoma" w:hAnsi="Tahoma" w:cs="AdvertisingBold" w:hint="cs"/>
          <w:b/>
          <w:bCs/>
          <w:noProof/>
          <w:color w:val="000000"/>
          <w:u w:val="single"/>
          <w:rtl/>
          <w:lang w:eastAsia="en-US"/>
        </w:rPr>
        <w:t>تفتيش ب</w:t>
      </w:r>
      <w:r w:rsidRPr="00D5418E">
        <w:rPr>
          <w:rFonts w:ascii="Tahoma" w:hAnsi="Tahoma" w:cs="AdvertisingBold" w:hint="cs"/>
          <w:b/>
          <w:bCs/>
          <w:noProof/>
          <w:color w:val="000000"/>
          <w:u w:val="single"/>
          <w:rtl/>
          <w:lang w:eastAsia="en-US"/>
        </w:rPr>
        <w:t>وصف عدم مطابقة أصناف</w:t>
      </w:r>
    </w:p>
    <w:p w:rsidR="00061B9E" w:rsidRDefault="00061B9E" w:rsidP="00061B9E">
      <w:pPr>
        <w:bidi/>
        <w:spacing w:before="120" w:after="120"/>
        <w:jc w:val="center"/>
        <w:rPr>
          <w:rFonts w:ascii="Tahoma" w:hAnsi="Tahoma" w:cs="AdvertisingBold"/>
          <w:b/>
          <w:bCs/>
          <w:noProof/>
          <w:color w:val="000000"/>
          <w:u w:val="single"/>
          <w:lang w:eastAsia="en-US"/>
        </w:rPr>
      </w:pPr>
      <w:r>
        <w:rPr>
          <w:rFonts w:ascii="Tahoma" w:hAnsi="Tahoma" w:cs="AdvertisingBold"/>
          <w:b/>
          <w:bCs/>
          <w:noProof/>
          <w:color w:val="000000"/>
          <w:u w:val="single"/>
          <w:lang w:eastAsia="en-US"/>
        </w:rPr>
        <w:t>Item Non Conformity Description Report</w:t>
      </w: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604"/>
        <w:gridCol w:w="1808"/>
        <w:gridCol w:w="1800"/>
        <w:gridCol w:w="3635"/>
      </w:tblGrid>
      <w:tr w:rsidR="00061B9E" w:rsidTr="00F01AD0">
        <w:tc>
          <w:tcPr>
            <w:tcW w:w="5636" w:type="dxa"/>
            <w:gridSpan w:val="2"/>
            <w:shd w:val="clear" w:color="auto" w:fill="auto"/>
            <w:vAlign w:val="center"/>
          </w:tcPr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A515A3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 xml:space="preserve"> Report No</w:t>
            </w: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رقم التقرير : 511/      /</w:t>
            </w:r>
          </w:p>
        </w:tc>
        <w:tc>
          <w:tcPr>
            <w:tcW w:w="5636" w:type="dxa"/>
            <w:gridSpan w:val="2"/>
            <w:shd w:val="clear" w:color="auto" w:fill="auto"/>
            <w:vAlign w:val="center"/>
          </w:tcPr>
          <w:p w:rsidR="00061B9E" w:rsidRPr="00A515A3" w:rsidRDefault="00061B9E" w:rsidP="00B356E1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7C1F08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Date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التاريخ:     /       /    20</w:t>
            </w:r>
          </w:p>
        </w:tc>
      </w:tr>
      <w:tr w:rsidR="00061B9E" w:rsidTr="00F01AD0">
        <w:trPr>
          <w:trHeight w:val="477"/>
        </w:trPr>
        <w:tc>
          <w:tcPr>
            <w:tcW w:w="3757" w:type="dxa"/>
            <w:shd w:val="clear" w:color="auto" w:fill="auto"/>
            <w:vAlign w:val="center"/>
          </w:tcPr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>رقم أمر التوريد  :</w:t>
            </w:r>
          </w:p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A515A3"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lang w:eastAsia="en-US"/>
              </w:rPr>
              <w:t>Supply Order No</w:t>
            </w:r>
          </w:p>
        </w:tc>
        <w:tc>
          <w:tcPr>
            <w:tcW w:w="3757" w:type="dxa"/>
            <w:gridSpan w:val="2"/>
            <w:shd w:val="clear" w:color="auto" w:fill="auto"/>
            <w:vAlign w:val="center"/>
          </w:tcPr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رقم محضر الفحص:</w:t>
            </w:r>
          </w:p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u w:val="single"/>
                <w:lang w:eastAsia="en-US"/>
              </w:rPr>
            </w:pPr>
            <w:r w:rsidRPr="00A515A3"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lang w:eastAsia="en-US"/>
              </w:rPr>
              <w:t>Inspection Report No</w:t>
            </w:r>
          </w:p>
        </w:tc>
        <w:tc>
          <w:tcPr>
            <w:tcW w:w="3758" w:type="dxa"/>
            <w:shd w:val="clear" w:color="auto" w:fill="auto"/>
            <w:vAlign w:val="center"/>
          </w:tcPr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المورد :</w:t>
            </w:r>
          </w:p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 w:rsidRPr="00A515A3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Supplier</w:t>
            </w:r>
          </w:p>
        </w:tc>
      </w:tr>
      <w:tr w:rsidR="00061B9E" w:rsidTr="00F01AD0">
        <w:tc>
          <w:tcPr>
            <w:tcW w:w="5636" w:type="dxa"/>
            <w:gridSpan w:val="2"/>
            <w:shd w:val="clear" w:color="auto" w:fill="auto"/>
            <w:vAlign w:val="center"/>
          </w:tcPr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 xml:space="preserve">الصنف : </w:t>
            </w:r>
          </w:p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u w:val="single"/>
                <w:lang w:eastAsia="en-US"/>
              </w:rPr>
            </w:pPr>
            <w:r w:rsidRPr="00A515A3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Item</w:t>
            </w:r>
          </w:p>
        </w:tc>
        <w:tc>
          <w:tcPr>
            <w:tcW w:w="5636" w:type="dxa"/>
            <w:gridSpan w:val="2"/>
            <w:shd w:val="clear" w:color="auto" w:fill="auto"/>
            <w:vAlign w:val="center"/>
          </w:tcPr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rtl/>
                <w:lang w:eastAsia="en-US"/>
              </w:rPr>
              <w:t>المشروع :</w:t>
            </w:r>
          </w:p>
          <w:p w:rsidR="00061B9E" w:rsidRPr="00A515A3" w:rsidRDefault="00061B9E" w:rsidP="00B356E1">
            <w:pPr>
              <w:bidi/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</w:pPr>
            <w:r w:rsidRPr="00A515A3">
              <w:rPr>
                <w:rFonts w:ascii="Tahoma" w:hAnsi="Tahoma" w:cs="AdvertisingBold"/>
                <w:b/>
                <w:bCs/>
                <w:noProof/>
                <w:color w:val="000000"/>
                <w:lang w:eastAsia="en-US"/>
              </w:rPr>
              <w:t>Project</w:t>
            </w:r>
          </w:p>
        </w:tc>
      </w:tr>
    </w:tbl>
    <w:p w:rsidR="00061B9E" w:rsidRPr="00197FA5" w:rsidRDefault="00061B9E" w:rsidP="00061B9E">
      <w:pPr>
        <w:bidi/>
        <w:jc w:val="center"/>
        <w:rPr>
          <w:rFonts w:ascii="Tahoma" w:hAnsi="Tahoma" w:cs="AdvertisingBold"/>
          <w:b/>
          <w:bCs/>
          <w:noProof/>
          <w:color w:val="000000"/>
          <w:sz w:val="2"/>
          <w:szCs w:val="2"/>
          <w:u w:val="single"/>
          <w:rtl/>
          <w:lang w:eastAsia="en-US"/>
        </w:rPr>
      </w:pP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847"/>
      </w:tblGrid>
      <w:tr w:rsidR="00061B9E" w:rsidRPr="007C765A" w:rsidTr="00853D04">
        <w:trPr>
          <w:trHeight w:val="5798"/>
        </w:trPr>
        <w:tc>
          <w:tcPr>
            <w:tcW w:w="11272" w:type="dxa"/>
            <w:shd w:val="clear" w:color="auto" w:fill="auto"/>
          </w:tcPr>
          <w:p w:rsidR="00061B9E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P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E95C7D" w:rsidRDefault="00E95C7D" w:rsidP="00F01AD0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A934EC" w:rsidRPr="00E95C7D" w:rsidRDefault="00A934EC" w:rsidP="00A934EC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A934EC" w:rsidRPr="00E95C7D" w:rsidRDefault="00A934EC" w:rsidP="00A934EC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A934EC" w:rsidRPr="00E95C7D" w:rsidRDefault="00A934EC" w:rsidP="00A934EC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B35C66" w:rsidRPr="00E95C7D" w:rsidRDefault="00B35C66" w:rsidP="00B35C66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B35C66" w:rsidRPr="00E95C7D" w:rsidRDefault="00B35C66" w:rsidP="00B35C66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.......................................................................................................................................</w:t>
            </w:r>
          </w:p>
          <w:p w:rsidR="00061B9E" w:rsidRPr="00A515A3" w:rsidRDefault="00853855" w:rsidP="00B35C66">
            <w:pPr>
              <w:bidi/>
              <w:spacing w:before="240"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فني رقابة جودة الواردات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                                                               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مهندس</w:t>
            </w:r>
          </w:p>
          <w:p w:rsidR="00061B9E" w:rsidRPr="00853D04" w:rsidRDefault="00853855" w:rsidP="00B35C66">
            <w:pPr>
              <w:bidi/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</w:pPr>
            <w:r>
              <w:rPr>
                <w:rFonts w:ascii="Tahoma" w:hAnsi="Tahoma" w:cs="AdvertisingBold"/>
                <w:noProof/>
                <w:color w:val="000000"/>
                <w:lang w:eastAsia="en-US"/>
              </w:rPr>
              <w:t xml:space="preserve">  </w:t>
            </w:r>
            <w:r w:rsidR="00061B9E" w:rsidRPr="00A515A3">
              <w:rPr>
                <w:rFonts w:ascii="Tahoma" w:hAnsi="Tahoma" w:cs="AdvertisingBold"/>
                <w:noProof/>
                <w:color w:val="000000"/>
                <w:lang w:eastAsia="en-US"/>
              </w:rPr>
              <w:t xml:space="preserve">    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                                                                   </w:t>
            </w:r>
            <w:r w:rsidR="00B35C66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     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مدير </w:t>
            </w:r>
            <w:r w:rsidR="00F01AD0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>عام الرقابة علي الجودة</w:t>
            </w:r>
            <w:r w:rsidR="00061B9E" w:rsidRPr="00A515A3">
              <w:rPr>
                <w:rFonts w:ascii="Tahoma" w:hAnsi="Tahoma" w:cs="AdvertisingBold"/>
                <w:noProof/>
                <w:color w:val="000000"/>
                <w:rtl/>
                <w:lang w:eastAsia="en-US"/>
              </w:rPr>
              <w:br/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(              </w:t>
            </w:r>
            <w:r w:rsidR="00853D04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 )                                       </w:t>
            </w:r>
            <w:r w:rsidR="00853D04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                     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(</w:t>
            </w:r>
            <w:r w:rsidR="00853D04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</w:t>
            </w:r>
            <w:r w:rsidR="00853D04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</w:t>
            </w:r>
            <w:r w:rsidR="00061B9E"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                   )</w:t>
            </w:r>
            <w:r w:rsidR="00853D04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</w:p>
        </w:tc>
      </w:tr>
      <w:tr w:rsidR="00061B9E" w:rsidTr="00B35C66">
        <w:trPr>
          <w:trHeight w:val="1221"/>
        </w:trPr>
        <w:tc>
          <w:tcPr>
            <w:tcW w:w="11272" w:type="dxa"/>
            <w:shd w:val="clear" w:color="auto" w:fill="auto"/>
          </w:tcPr>
          <w:p w:rsidR="00061B9E" w:rsidRPr="00A515A3" w:rsidRDefault="00061B9E" w:rsidP="00B356E1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u w:val="single"/>
                <w:rtl/>
                <w:lang w:eastAsia="en-US"/>
              </w:rPr>
              <w:t>التوزيع:-</w:t>
            </w:r>
          </w:p>
          <w:p w:rsidR="00061B9E" w:rsidRPr="00A515A3" w:rsidRDefault="00061B9E" w:rsidP="00B35C66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قطاع</w:t>
            </w:r>
            <w:r w:rsidR="00B35C66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الجودة                 </w:t>
            </w: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        مدير القطاع  المالي      </w:t>
            </w:r>
            <w:r w:rsidR="00B35C66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                                             </w:t>
            </w:r>
            <w:r w:rsidR="00B35C66"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القطاع التجاري</w:t>
            </w:r>
            <w:r w:rsidR="00B35C66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                                                           </w:t>
            </w: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                  </w:t>
            </w:r>
          </w:p>
          <w:p w:rsidR="00061B9E" w:rsidRPr="00A515A3" w:rsidRDefault="00061B9E" w:rsidP="00B35C66">
            <w:pPr>
              <w:bidi/>
              <w:spacing w:before="120" w:after="120"/>
              <w:rPr>
                <w:rFonts w:ascii="Tahoma" w:hAnsi="Tahoma" w:cs="AdvertisingBold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ق</w:t>
            </w:r>
            <w:r w:rsidR="00B35C66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طاع الانتاج                         </w:t>
            </w:r>
            <w:r w:rsidR="00B35C66"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قطاع البحوث و التصميم</w:t>
            </w:r>
            <w:r w:rsidR="00B35C66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                          </w:t>
            </w:r>
            <w:r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    </w:t>
            </w:r>
            <w:r w:rsidR="00B35C66"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عام المخازن</w:t>
            </w:r>
            <w:r w:rsidR="00B35C66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 xml:space="preserve">                       </w:t>
            </w:r>
            <w:r w:rsidR="00B35C66" w:rsidRPr="00A515A3">
              <w:rPr>
                <w:rFonts w:ascii="Tahoma" w:hAnsi="Tahoma" w:cs="AdvertisingBold" w:hint="cs"/>
                <w:b/>
                <w:bCs/>
                <w:noProof/>
                <w:color w:val="000000"/>
                <w:sz w:val="18"/>
                <w:szCs w:val="18"/>
                <w:rtl/>
                <w:lang w:eastAsia="en-US"/>
              </w:rPr>
              <w:t>مدير عام الإحتياجات</w:t>
            </w:r>
          </w:p>
        </w:tc>
      </w:tr>
    </w:tbl>
    <w:p w:rsidR="00853D04" w:rsidRDefault="00853D04" w:rsidP="00853D04">
      <w:pPr>
        <w:bidi/>
        <w:jc w:val="right"/>
        <w:rPr>
          <w:rFonts w:ascii="Tahoma" w:hAnsi="Tahoma" w:cs="AdvertisingBold"/>
          <w:rtl/>
        </w:rPr>
      </w:pPr>
      <w:r>
        <w:rPr>
          <w:rFonts w:ascii="Tahoma" w:hAnsi="Tahoma" w:cs="AdvertisingBold" w:hint="cs"/>
          <w:rtl/>
        </w:rPr>
        <w:t>ن/51/221</w:t>
      </w:r>
    </w:p>
    <w:p w:rsidR="00D67BB1" w:rsidRPr="00853D04" w:rsidRDefault="00D67BB1" w:rsidP="00853D04">
      <w:pPr>
        <w:bidi/>
        <w:rPr>
          <w:rFonts w:ascii="Tahoma" w:hAnsi="Tahoma" w:cs="AdvertisingBold"/>
          <w:rtl/>
        </w:rPr>
        <w:sectPr w:rsidR="00D67BB1" w:rsidRPr="00853D04" w:rsidSect="00061B9E">
          <w:endnotePr>
            <w:numFmt w:val="lowerLetter"/>
          </w:endnotePr>
          <w:pgSz w:w="11907" w:h="16840" w:code="9"/>
          <w:pgMar w:top="454" w:right="567" w:bottom="567" w:left="709" w:header="510" w:footer="284" w:gutter="0"/>
          <w:paperSrc w:first="7" w:other="7"/>
          <w:cols w:space="720"/>
          <w:docGrid w:linePitch="381"/>
        </w:sectPr>
      </w:pPr>
    </w:p>
    <w:p w:rsidR="00061B9E" w:rsidRPr="00BC5DDD" w:rsidRDefault="00061B9E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13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061B9E" w:rsidRDefault="00061B9E" w:rsidP="00853D04">
      <w:pPr>
        <w:pStyle w:val="Heading2"/>
        <w:bidi/>
        <w:spacing w:after="120"/>
        <w:ind w:right="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 w:rsidRPr="009E109C">
        <w:rPr>
          <w:rFonts w:ascii="Tahoma" w:hAnsi="Tahoma" w:cs="AdvertisingBold" w:hint="cs"/>
          <w:color w:val="000000"/>
          <w:sz w:val="28"/>
          <w:szCs w:val="28"/>
          <w:rtl/>
        </w:rPr>
        <w:t>إخطار عجز / مرفوضات واردات خارجية -   نمــــــــــــــوذج  رقـــــــــــم ( ن/51/ 220)</w:t>
      </w:r>
      <w:r w:rsidR="00853D04">
        <w:rPr>
          <w:rFonts w:ascii="Tahoma" w:hAnsi="Tahoma" w:cs="AdvertisingBold" w:hint="cs"/>
          <w:color w:val="000000"/>
          <w:sz w:val="28"/>
          <w:szCs w:val="28"/>
          <w:rtl/>
        </w:rPr>
        <w:t xml:space="preserve"> </w:t>
      </w:r>
      <w:r w:rsidR="00853D04">
        <w:rPr>
          <w:rFonts w:ascii="Tahoma" w:hAnsi="Tahoma" w:cs="AdvertisingBold"/>
          <w:color w:val="000000"/>
          <w:sz w:val="28"/>
          <w:szCs w:val="28"/>
        </w:rPr>
        <w:t xml:space="preserve">    </w:t>
      </w:r>
      <w:r w:rsidR="00F01AD0">
        <w:rPr>
          <w:rFonts w:ascii="Tahoma" w:hAnsi="Tahoma" w:cs="AdvertisingBold" w:hint="cs"/>
          <w:color w:val="000000"/>
          <w:sz w:val="28"/>
          <w:szCs w:val="28"/>
          <w:rtl/>
        </w:rPr>
        <w:t xml:space="preserve">  </w:t>
      </w:r>
    </w:p>
    <w:p w:rsidR="00061B9E" w:rsidRDefault="00061B9E" w:rsidP="00061B9E">
      <w:pPr>
        <w:bidi/>
        <w:rPr>
          <w:rtl/>
        </w:rPr>
      </w:pPr>
    </w:p>
    <w:tbl>
      <w:tblPr>
        <w:bidiVisual/>
        <w:tblW w:w="16163" w:type="dxa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423"/>
        <w:gridCol w:w="5316"/>
        <w:gridCol w:w="5424"/>
      </w:tblGrid>
      <w:tr w:rsidR="007C1F08" w:rsidTr="00853D04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A515A3" w:rsidRDefault="00C824D9" w:rsidP="00C824D9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316" w:type="dxa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43744" behindDoc="0" locked="0" layoutInCell="1" allowOverlap="1" wp14:anchorId="7D7EBEF0" wp14:editId="026FFCDF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</w:t>
            </w:r>
            <w:r w:rsidRPr="00853855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  <w:tc>
          <w:tcPr>
            <w:tcW w:w="5424" w:type="dxa"/>
            <w:shd w:val="clear" w:color="auto" w:fill="auto"/>
          </w:tcPr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742720" behindDoc="0" locked="0" layoutInCell="1" allowOverlap="1" wp14:anchorId="1D4497E8" wp14:editId="6B846F28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7C1F08" w:rsidRPr="00A515A3" w:rsidRDefault="007C1F08" w:rsidP="00E95C7D">
            <w:pPr>
              <w:bidi/>
              <w:jc w:val="right"/>
              <w:rPr>
                <w:rFonts w:ascii="Tahoma" w:hAnsi="Tahoma" w:cs="AdvertisingBold"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A515A3" w:rsidRDefault="007C1F08" w:rsidP="00E95C7D">
            <w:pPr>
              <w:bidi/>
              <w:jc w:val="right"/>
              <w:rPr>
                <w:rFonts w:ascii="Calibri" w:hAnsi="Calibri" w:cs="Arial"/>
                <w:rtl/>
              </w:rPr>
            </w:pPr>
            <w:r w:rsidRPr="00E95C7D">
              <w:rPr>
                <w:rFonts w:ascii="Tahoma" w:hAnsi="Tahoma" w:cs="AdvertisingBold" w:hint="cs"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</w:tr>
    </w:tbl>
    <w:p w:rsidR="00061B9E" w:rsidRPr="00B41595" w:rsidRDefault="00061B9E" w:rsidP="00061B9E">
      <w:pPr>
        <w:bidi/>
        <w:rPr>
          <w:rtl/>
        </w:rPr>
      </w:pPr>
    </w:p>
    <w:p w:rsidR="00061B9E" w:rsidRDefault="00061B9E" w:rsidP="00853855">
      <w:pPr>
        <w:spacing w:after="240"/>
        <w:jc w:val="center"/>
        <w:rPr>
          <w:b/>
          <w:bCs/>
        </w:rPr>
      </w:pPr>
      <w:r w:rsidRPr="004762AD">
        <w:rPr>
          <w:b/>
          <w:bCs/>
        </w:rPr>
        <w:t>GOODS REJ</w:t>
      </w:r>
      <w:r w:rsidR="00853855">
        <w:rPr>
          <w:b/>
          <w:bCs/>
        </w:rPr>
        <w:t>E</w:t>
      </w:r>
      <w:r w:rsidRPr="004762AD">
        <w:rPr>
          <w:b/>
          <w:bCs/>
        </w:rPr>
        <w:t>CT / MISSING NOTE</w:t>
      </w:r>
    </w:p>
    <w:p w:rsidR="00061B9E" w:rsidRPr="00B41595" w:rsidRDefault="00061B9E" w:rsidP="00061B9E">
      <w:pPr>
        <w:jc w:val="center"/>
      </w:pPr>
      <w:r w:rsidRPr="00B41595">
        <w:t xml:space="preserve">                              </w:t>
      </w:r>
      <w:r w:rsidR="007B6E4A">
        <w:t xml:space="preserve">  </w:t>
      </w:r>
      <w:r w:rsidRPr="00B41595">
        <w:t xml:space="preserve"> No</w:t>
      </w:r>
      <w:proofErr w:type="gramStart"/>
      <w:r w:rsidRPr="00B41595">
        <w:t>̱ :</w:t>
      </w:r>
      <w:proofErr w:type="gramEnd"/>
      <w:r w:rsidRPr="00B41595">
        <w:t>511</w:t>
      </w:r>
      <w:r w:rsidR="007B6E4A">
        <w:t xml:space="preserve"> </w:t>
      </w:r>
      <w:r w:rsidRPr="00B41595">
        <w:t>/     /</w:t>
      </w:r>
    </w:p>
    <w:p w:rsidR="00061B9E" w:rsidRPr="00B41595" w:rsidRDefault="00061B9E" w:rsidP="00061B9E">
      <w:r w:rsidRPr="00B41595">
        <w:t>Order No</w:t>
      </w:r>
      <w:proofErr w:type="gramStart"/>
      <w:r w:rsidRPr="00B41595">
        <w:t>̱ :</w:t>
      </w:r>
      <w:proofErr w:type="gramEnd"/>
      <w:r w:rsidRPr="00B41595">
        <w:t xml:space="preserve">                                                                   </w:t>
      </w:r>
      <w:r w:rsidRPr="00853855">
        <w:t>Date :       /           /</w:t>
      </w:r>
    </w:p>
    <w:p w:rsidR="00061B9E" w:rsidRPr="00B41595" w:rsidRDefault="00061B9E" w:rsidP="00061B9E">
      <w:r w:rsidRPr="00B41595">
        <w:t>Supplier    :                                                                  Invoice No</w:t>
      </w:r>
      <w:proofErr w:type="gramStart"/>
      <w:r w:rsidRPr="00B41595">
        <w:t>̱ .</w:t>
      </w:r>
      <w:proofErr w:type="gramEnd"/>
      <w:r w:rsidRPr="00B41595">
        <w:t xml:space="preserve">  :</w:t>
      </w:r>
    </w:p>
    <w:p w:rsidR="00061B9E" w:rsidRPr="004762AD" w:rsidRDefault="00061B9E" w:rsidP="00061B9E">
      <w:pPr>
        <w:jc w:val="center"/>
        <w:rPr>
          <w:b/>
          <w:bCs/>
        </w:rPr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2409"/>
        <w:gridCol w:w="3686"/>
        <w:gridCol w:w="1515"/>
      </w:tblGrid>
      <w:tr w:rsidR="00061B9E" w:rsidRPr="00D127AE" w:rsidTr="00853855">
        <w:trPr>
          <w:trHeight w:val="580"/>
          <w:jc w:val="center"/>
        </w:trPr>
        <w:tc>
          <w:tcPr>
            <w:tcW w:w="2007" w:type="dxa"/>
            <w:shd w:val="clear" w:color="auto" w:fill="auto"/>
            <w:vAlign w:val="center"/>
          </w:tcPr>
          <w:p w:rsidR="00061B9E" w:rsidRPr="00D127AE" w:rsidRDefault="00061B9E" w:rsidP="00853855">
            <w:pPr>
              <w:bidi/>
              <w:spacing w:before="120" w:after="120"/>
              <w:ind w:left="141" w:firstLine="142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</w:pPr>
            <w:r w:rsidRPr="00D127AE"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  <w:t>REMARKS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061B9E" w:rsidRPr="00D127AE" w:rsidRDefault="00061B9E" w:rsidP="00B356E1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</w:pPr>
            <w:r w:rsidRPr="00D127AE"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  <w:t>QTY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61B9E" w:rsidRPr="00D127AE" w:rsidRDefault="00061B9E" w:rsidP="00B356E1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</w:pPr>
            <w:r w:rsidRPr="00D127AE"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  <w:t>DESCRIPTION</w:t>
            </w:r>
          </w:p>
        </w:tc>
        <w:tc>
          <w:tcPr>
            <w:tcW w:w="1515" w:type="dxa"/>
            <w:shd w:val="clear" w:color="auto" w:fill="auto"/>
            <w:vAlign w:val="center"/>
          </w:tcPr>
          <w:p w:rsidR="00061B9E" w:rsidRPr="00D127AE" w:rsidRDefault="00061B9E" w:rsidP="00853855">
            <w:pPr>
              <w:bidi/>
              <w:spacing w:before="120" w:after="120"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</w:pPr>
            <w:r w:rsidRPr="00D127AE"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  <w:t xml:space="preserve">ITEM </w:t>
            </w:r>
            <w:r w:rsidRPr="00F01AD0"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  <w:t>N</w:t>
            </w:r>
            <w:r w:rsidR="00853855"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  <w:t>O.</w:t>
            </w: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853855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853855" w:rsidRPr="00D127AE" w:rsidRDefault="00853855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061B9E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061B9E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061B9E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061B9E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061B9E" w:rsidRPr="00D127AE" w:rsidTr="00853855">
        <w:trPr>
          <w:trHeight w:hRule="exact" w:val="397"/>
          <w:jc w:val="center"/>
        </w:trPr>
        <w:tc>
          <w:tcPr>
            <w:tcW w:w="2007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2409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3686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  <w:tc>
          <w:tcPr>
            <w:tcW w:w="1515" w:type="dxa"/>
            <w:shd w:val="clear" w:color="auto" w:fill="auto"/>
          </w:tcPr>
          <w:p w:rsidR="00061B9E" w:rsidRPr="00D127AE" w:rsidRDefault="00061B9E" w:rsidP="00B356E1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rtl/>
                <w:lang w:eastAsia="en-US"/>
              </w:rPr>
            </w:pPr>
          </w:p>
        </w:tc>
      </w:tr>
      <w:tr w:rsidR="00061B9E" w:rsidRPr="00D127AE" w:rsidTr="007B6E4A">
        <w:trPr>
          <w:trHeight w:val="606"/>
          <w:jc w:val="center"/>
        </w:trPr>
        <w:tc>
          <w:tcPr>
            <w:tcW w:w="9617" w:type="dxa"/>
            <w:gridSpan w:val="4"/>
            <w:shd w:val="clear" w:color="auto" w:fill="auto"/>
          </w:tcPr>
          <w:p w:rsidR="00061B9E" w:rsidRPr="00D127AE" w:rsidRDefault="00061B9E" w:rsidP="007B6E4A">
            <w:pPr>
              <w:bidi/>
              <w:spacing w:before="120" w:after="120"/>
              <w:jc w:val="right"/>
              <w:rPr>
                <w:rFonts w:ascii="Tahoma" w:hAnsi="Tahoma" w:cs="AdvertisingBold"/>
                <w:b/>
                <w:bCs/>
                <w:noProof/>
                <w:color w:val="000000"/>
                <w:sz w:val="24"/>
                <w:szCs w:val="24"/>
                <w:lang w:eastAsia="en-US"/>
              </w:rPr>
            </w:pPr>
            <w:r w:rsidRPr="007B6E4A">
              <w:rPr>
                <w:rFonts w:ascii="Tahoma" w:hAnsi="Tahoma" w:cs="AdvertisingBold"/>
                <w:b/>
                <w:bCs/>
                <w:noProof/>
                <w:color w:val="000000"/>
                <w:sz w:val="22"/>
                <w:szCs w:val="22"/>
                <w:lang w:eastAsia="en-US"/>
              </w:rPr>
              <w:t xml:space="preserve">Inspector :                                     </w:t>
            </w:r>
            <w:r w:rsidR="00B35C66">
              <w:rPr>
                <w:rFonts w:ascii="Tahoma" w:hAnsi="Tahoma" w:cs="AdvertisingBold"/>
                <w:b/>
                <w:bCs/>
                <w:noProof/>
                <w:color w:val="000000"/>
                <w:sz w:val="22"/>
                <w:szCs w:val="22"/>
                <w:lang w:eastAsia="en-US"/>
              </w:rPr>
              <w:t xml:space="preserve">                      </w:t>
            </w:r>
            <w:r w:rsidRPr="007B6E4A">
              <w:rPr>
                <w:rFonts w:ascii="Tahoma" w:hAnsi="Tahoma" w:cs="AdvertisingBold"/>
                <w:b/>
                <w:bCs/>
                <w:noProof/>
                <w:color w:val="000000"/>
                <w:sz w:val="22"/>
                <w:szCs w:val="22"/>
                <w:lang w:eastAsia="en-US"/>
              </w:rPr>
              <w:t xml:space="preserve">           store Insp</w:t>
            </w:r>
            <w:r w:rsidR="007B6E4A" w:rsidRPr="007B6E4A">
              <w:rPr>
                <w:rFonts w:ascii="Tahoma" w:hAnsi="Tahoma" w:cs="AdvertisingBold"/>
                <w:b/>
                <w:bCs/>
                <w:noProof/>
                <w:color w:val="000000"/>
                <w:sz w:val="22"/>
                <w:szCs w:val="22"/>
                <w:lang w:eastAsia="en-US"/>
              </w:rPr>
              <w:t>.</w:t>
            </w:r>
            <w:r w:rsidRPr="007B6E4A">
              <w:rPr>
                <w:rFonts w:ascii="Tahoma" w:hAnsi="Tahoma" w:cs="AdvertisingBold"/>
                <w:b/>
                <w:bCs/>
                <w:noProof/>
                <w:color w:val="000000"/>
                <w:sz w:val="22"/>
                <w:szCs w:val="22"/>
                <w:lang w:eastAsia="en-US"/>
              </w:rPr>
              <w:t xml:space="preserve"> Manager :</w:t>
            </w:r>
          </w:p>
        </w:tc>
      </w:tr>
    </w:tbl>
    <w:p w:rsidR="007B6E4A" w:rsidRDefault="007B6E4A" w:rsidP="00BB528A">
      <w:pPr>
        <w:tabs>
          <w:tab w:val="left" w:pos="2876"/>
          <w:tab w:val="center" w:pos="5655"/>
        </w:tabs>
        <w:bidi/>
        <w:jc w:val="right"/>
        <w:rPr>
          <w:rFonts w:ascii="Tahoma" w:hAnsi="Tahoma" w:cs="AdvertisingBold"/>
          <w:b/>
          <w:bCs/>
          <w:color w:val="000000"/>
          <w:rtl/>
        </w:rPr>
      </w:pPr>
    </w:p>
    <w:p w:rsidR="007B6E4A" w:rsidRDefault="007B6E4A" w:rsidP="007B6E4A">
      <w:pPr>
        <w:tabs>
          <w:tab w:val="left" w:pos="2876"/>
          <w:tab w:val="center" w:pos="5655"/>
        </w:tabs>
        <w:bidi/>
        <w:jc w:val="right"/>
        <w:rPr>
          <w:rFonts w:ascii="Tahoma" w:hAnsi="Tahoma" w:cs="AdvertisingBold"/>
          <w:b/>
          <w:bCs/>
          <w:color w:val="000000"/>
          <w:rtl/>
        </w:rPr>
      </w:pPr>
    </w:p>
    <w:p w:rsidR="00061B9E" w:rsidRDefault="00BB528A" w:rsidP="007B6E4A">
      <w:pPr>
        <w:tabs>
          <w:tab w:val="left" w:pos="2876"/>
          <w:tab w:val="center" w:pos="5655"/>
        </w:tabs>
        <w:bidi/>
        <w:jc w:val="right"/>
        <w:rPr>
          <w:rFonts w:ascii="Tahoma" w:hAnsi="Tahoma" w:cs="AdvertisingBold"/>
          <w:b/>
          <w:bCs/>
          <w:color w:val="000000"/>
          <w:rtl/>
        </w:rPr>
      </w:pPr>
      <w:r>
        <w:rPr>
          <w:rFonts w:ascii="Tahoma" w:hAnsi="Tahoma" w:cs="AdvertisingBold" w:hint="cs"/>
          <w:b/>
          <w:bCs/>
          <w:color w:val="000000"/>
          <w:rtl/>
        </w:rPr>
        <w:t>ن/51/220</w:t>
      </w:r>
    </w:p>
    <w:p w:rsidR="008B2079" w:rsidRDefault="008B2079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 w:rsidR="00F9343F">
        <w:rPr>
          <w:rFonts w:ascii="Tahoma" w:hAnsi="Tahoma" w:cs="AdvertisingBold" w:hint="cs"/>
          <w:b/>
          <w:bCs/>
          <w:color w:val="000000"/>
          <w:rtl/>
        </w:rPr>
        <w:t>14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8B2079" w:rsidRDefault="007B6E4A" w:rsidP="00BB528A">
      <w:pPr>
        <w:bidi/>
        <w:spacing w:before="120" w:after="120"/>
        <w:jc w:val="center"/>
        <w:rPr>
          <w:rFonts w:ascii="Tahoma" w:hAnsi="Tahoma" w:cs="AdvertisingBold"/>
          <w:b/>
          <w:bCs/>
          <w:color w:val="000000"/>
          <w:rtl/>
        </w:rPr>
      </w:pPr>
      <w:r>
        <w:rPr>
          <w:rFonts w:ascii="Tahoma" w:hAnsi="Tahoma" w:cs="AdvertisingBold" w:hint="cs"/>
          <w:b/>
          <w:bCs/>
          <w:color w:val="000000"/>
          <w:rtl/>
        </w:rPr>
        <w:t xml:space="preserve">     </w:t>
      </w:r>
      <w:r w:rsidR="008B2079" w:rsidRPr="003B31F0">
        <w:rPr>
          <w:rFonts w:ascii="Tahoma" w:hAnsi="Tahoma" w:cs="AdvertisingBold" w:hint="cs"/>
          <w:b/>
          <w:bCs/>
          <w:color w:val="000000"/>
          <w:rtl/>
        </w:rPr>
        <w:t>بطاقة رفض  نموذج رقــــــــم ( ن/51/222 )</w:t>
      </w:r>
    </w:p>
    <w:tbl>
      <w:tblPr>
        <w:bidiVisual/>
        <w:tblW w:w="16271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5423"/>
        <w:gridCol w:w="5424"/>
        <w:gridCol w:w="5424"/>
      </w:tblGrid>
      <w:tr w:rsidR="007C1F08" w:rsidTr="007C1F08">
        <w:tc>
          <w:tcPr>
            <w:tcW w:w="5423" w:type="dxa"/>
            <w:shd w:val="clear" w:color="auto" w:fill="auto"/>
          </w:tcPr>
          <w:p w:rsidR="00C824D9" w:rsidRPr="007C1F08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 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مصنع الطائرات                                                                                                                                                       </w:t>
            </w:r>
          </w:p>
          <w:p w:rsidR="00C824D9" w:rsidRDefault="00C824D9" w:rsidP="00C824D9">
            <w:pPr>
              <w:bidi/>
              <w:spacing w:line="276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</w:pP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</w:t>
            </w:r>
            <w:r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         </w:t>
            </w:r>
            <w:r w:rsidRPr="00A515A3">
              <w:rPr>
                <w:rFonts w:ascii="Tahoma" w:hAnsi="Tahoma" w:cs="AdvertisingBold" w:hint="cs"/>
                <w:noProof/>
                <w:color w:val="000000"/>
                <w:rtl/>
                <w:lang w:eastAsia="en-US"/>
              </w:rPr>
              <w:t xml:space="preserve"> 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>قطاع الجودة</w:t>
            </w:r>
            <w:r w:rsidRPr="00A515A3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u w:val="single"/>
                <w:rtl/>
                <w:lang w:eastAsia="en-US"/>
              </w:rPr>
              <w:t xml:space="preserve">  </w:t>
            </w:r>
          </w:p>
          <w:p w:rsidR="007C1F08" w:rsidRPr="000F363B" w:rsidRDefault="00C824D9" w:rsidP="00C824D9">
            <w:pPr>
              <w:bidi/>
              <w:spacing w:line="360" w:lineRule="auto"/>
              <w:rPr>
                <w:rFonts w:ascii="Tahoma" w:hAnsi="Tahoma" w:cs="AdvertisingBold"/>
                <w:noProof/>
                <w:color w:val="000000"/>
                <w:sz w:val="22"/>
                <w:szCs w:val="22"/>
                <w:rtl/>
                <w:lang w:eastAsia="en-US"/>
              </w:rPr>
            </w:pPr>
            <w:r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     </w:t>
            </w:r>
            <w:r w:rsidRPr="007C1F08">
              <w:rPr>
                <w:rFonts w:ascii="Tahoma" w:hAnsi="Tahoma" w:cs="AdvertisingBold" w:hint="cs"/>
                <w:noProof/>
                <w:color w:val="000000"/>
                <w:sz w:val="22"/>
                <w:szCs w:val="22"/>
                <w:rtl/>
                <w:lang w:eastAsia="en-US"/>
              </w:rPr>
              <w:t xml:space="preserve">الادارة العامة للرقابة علي الجودة       </w:t>
            </w:r>
          </w:p>
        </w:tc>
        <w:tc>
          <w:tcPr>
            <w:tcW w:w="5424" w:type="dxa"/>
          </w:tcPr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b/>
                <w:bCs/>
                <w:noProof/>
                <w:lang w:eastAsia="en-US"/>
              </w:rPr>
              <w:drawing>
                <wp:anchor distT="0" distB="0" distL="114300" distR="114300" simplePos="0" relativeHeight="251748864" behindDoc="0" locked="0" layoutInCell="1" allowOverlap="1" wp14:anchorId="5F2BA841" wp14:editId="28E2BF13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Tahoma" w:hAnsi="Tahoma" w:cs="AdvertisingBold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7C1F08" w:rsidRDefault="007C1F08" w:rsidP="007C1F08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</w:t>
            </w:r>
            <w:r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                          </w:t>
            </w:r>
            <w:r w:rsidRPr="007C1F08">
              <w:rPr>
                <w:rFonts w:ascii="Tahoma" w:hAnsi="Tahoma" w:cs="AdvertisingBold" w:hint="cs"/>
                <w:b/>
                <w:bCs/>
                <w:noProof/>
                <w:color w:val="000000"/>
                <w:sz w:val="20"/>
                <w:szCs w:val="20"/>
                <w:rtl/>
                <w:lang w:eastAsia="en-US"/>
              </w:rPr>
              <w:t xml:space="preserve">  التاريخ :        /     /</w:t>
            </w:r>
          </w:p>
        </w:tc>
        <w:tc>
          <w:tcPr>
            <w:tcW w:w="5424" w:type="dxa"/>
            <w:shd w:val="clear" w:color="auto" w:fill="auto"/>
          </w:tcPr>
          <w:p w:rsidR="007C1F08" w:rsidRPr="00A515A3" w:rsidRDefault="007C1F08" w:rsidP="000F363B">
            <w:pPr>
              <w:bidi/>
              <w:jc w:val="right"/>
              <w:rPr>
                <w:rFonts w:ascii="Calibri" w:hAnsi="Calibri" w:cs="Arial"/>
                <w:rtl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747840" behindDoc="0" locked="0" layoutInCell="1" allowOverlap="1" wp14:anchorId="1DC9173E" wp14:editId="468D691C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41910</wp:posOffset>
                  </wp:positionV>
                  <wp:extent cx="661670" cy="641985"/>
                  <wp:effectExtent l="0" t="0" r="5080" b="5715"/>
                  <wp:wrapNone/>
                  <wp:docPr id="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C1F08" w:rsidRPr="00A515A3" w:rsidRDefault="007C1F08" w:rsidP="000F363B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7C1F08" w:rsidRPr="00A515A3" w:rsidRDefault="007C1F08" w:rsidP="000F363B">
            <w:pPr>
              <w:bidi/>
              <w:jc w:val="right"/>
              <w:rPr>
                <w:rFonts w:ascii="Calibri" w:hAnsi="Calibri" w:cs="Arial"/>
                <w:rtl/>
              </w:rPr>
            </w:pPr>
          </w:p>
          <w:p w:rsidR="007C1F08" w:rsidRPr="00A515A3" w:rsidRDefault="007C1F08" w:rsidP="000F363B">
            <w:pPr>
              <w:bidi/>
              <w:jc w:val="right"/>
              <w:rPr>
                <w:rFonts w:ascii="Tahoma" w:hAnsi="Tahoma" w:cs="AdvertisingBold"/>
                <w:noProof/>
                <w:color w:val="000000"/>
                <w:sz w:val="20"/>
                <w:szCs w:val="20"/>
                <w:rtl/>
                <w:lang w:eastAsia="en-US"/>
              </w:rPr>
            </w:pPr>
          </w:p>
          <w:p w:rsidR="007C1F08" w:rsidRPr="00A515A3" w:rsidRDefault="007C1F08" w:rsidP="000F363B">
            <w:pPr>
              <w:bidi/>
              <w:jc w:val="right"/>
              <w:rPr>
                <w:rFonts w:ascii="Calibri" w:hAnsi="Calibri" w:cs="Arial"/>
                <w:rtl/>
              </w:rPr>
            </w:pPr>
            <w:r w:rsidRPr="00E95C7D">
              <w:rPr>
                <w:rFonts w:ascii="Tahoma" w:hAnsi="Tahoma" w:cs="AdvertisingBold" w:hint="cs"/>
                <w:noProof/>
                <w:color w:val="000000"/>
                <w:sz w:val="20"/>
                <w:szCs w:val="20"/>
                <w:rtl/>
                <w:lang w:eastAsia="en-US"/>
              </w:rPr>
              <w:t>التاريخ :        /     /</w:t>
            </w:r>
          </w:p>
        </w:tc>
      </w:tr>
    </w:tbl>
    <w:p w:rsidR="008B2079" w:rsidRPr="007A169C" w:rsidRDefault="008B2079" w:rsidP="008B2079">
      <w:pPr>
        <w:bidi/>
        <w:spacing w:before="120" w:after="120"/>
        <w:rPr>
          <w:rFonts w:ascii="Tahoma" w:hAnsi="Tahoma" w:cs="AdvertisingBold"/>
          <w:b/>
          <w:bCs/>
          <w:color w:val="000000"/>
          <w:sz w:val="8"/>
          <w:szCs w:val="8"/>
          <w:rtl/>
        </w:rPr>
      </w:pPr>
    </w:p>
    <w:tbl>
      <w:tblPr>
        <w:tblpPr w:leftFromText="180" w:rightFromText="180" w:vertAnchor="text" w:horzAnchor="margin" w:tblpXSpec="center" w:tblpY="474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2268"/>
        <w:gridCol w:w="2552"/>
      </w:tblGrid>
      <w:tr w:rsidR="008B2079" w:rsidRPr="00D127AE" w:rsidTr="005D2DF5">
        <w:trPr>
          <w:trHeight w:val="454"/>
        </w:trPr>
        <w:tc>
          <w:tcPr>
            <w:tcW w:w="3827" w:type="dxa"/>
            <w:vAlign w:val="center"/>
          </w:tcPr>
          <w:p w:rsidR="008B2079" w:rsidRPr="00D127AE" w:rsidRDefault="008B2079" w:rsidP="00B356E1">
            <w:pPr>
              <w:bidi/>
              <w:jc w:val="center"/>
              <w:rPr>
                <w:rFonts w:cs="Times"/>
                <w:b/>
                <w:bCs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مصنع الطائرات</w:t>
            </w:r>
          </w:p>
        </w:tc>
        <w:tc>
          <w:tcPr>
            <w:tcW w:w="2268" w:type="dxa"/>
            <w:vAlign w:val="center"/>
          </w:tcPr>
          <w:p w:rsidR="008B2079" w:rsidRPr="00D127AE" w:rsidRDefault="008B2079" w:rsidP="00B356E1">
            <w:pPr>
              <w:bidi/>
              <w:jc w:val="center"/>
              <w:rPr>
                <w:rFonts w:cs="Times"/>
                <w:b/>
                <w:bCs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بطاقة رفض</w:t>
            </w:r>
          </w:p>
        </w:tc>
        <w:tc>
          <w:tcPr>
            <w:tcW w:w="2552" w:type="dxa"/>
            <w:vAlign w:val="center"/>
          </w:tcPr>
          <w:p w:rsidR="008B2079" w:rsidRPr="00D127AE" w:rsidRDefault="008B2079" w:rsidP="00B356E1">
            <w:pPr>
              <w:bidi/>
              <w:jc w:val="center"/>
              <w:rPr>
                <w:rFonts w:cs="Times"/>
                <w:b/>
                <w:bCs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قطاع الجودة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jc w:val="both"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تقرير تفتيش رقم</w:t>
            </w:r>
            <w:r w:rsidRPr="00D127AE">
              <w:rPr>
                <w:rFonts w:cs="Times"/>
                <w:szCs w:val="30"/>
                <w:rtl/>
              </w:rPr>
              <w:t xml:space="preserve"> : </w:t>
            </w:r>
            <w:r>
              <w:rPr>
                <w:rFonts w:cs="Times"/>
                <w:szCs w:val="30"/>
                <w:rtl/>
              </w:rPr>
              <w:t>.............................</w:t>
            </w:r>
            <w:r w:rsidRPr="00D127AE">
              <w:rPr>
                <w:rFonts w:cs="Times"/>
                <w:szCs w:val="30"/>
              </w:rPr>
              <w:t>………</w:t>
            </w:r>
            <w:r w:rsidRPr="00D127AE">
              <w:rPr>
                <w:rFonts w:cs="Times"/>
                <w:szCs w:val="30"/>
                <w:rtl/>
              </w:rPr>
              <w:t>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 xml:space="preserve">التاريـــــــــــــخ </w:t>
            </w:r>
            <w:r w:rsidRPr="00D127AE">
              <w:rPr>
                <w:rFonts w:cs="Times"/>
                <w:szCs w:val="30"/>
                <w:rtl/>
              </w:rPr>
              <w:t xml:space="preserve">: </w:t>
            </w:r>
            <w:r w:rsidRPr="00D127AE">
              <w:rPr>
                <w:rFonts w:cs="Times"/>
                <w:szCs w:val="30"/>
              </w:rPr>
              <w:t>…</w:t>
            </w:r>
            <w:r w:rsidRPr="00D127AE">
              <w:rPr>
                <w:rFonts w:cs="Times"/>
                <w:szCs w:val="30"/>
                <w:rtl/>
              </w:rPr>
              <w:t>........</w:t>
            </w:r>
            <w:r>
              <w:rPr>
                <w:rFonts w:cs="Times"/>
                <w:szCs w:val="30"/>
                <w:rtl/>
              </w:rPr>
              <w:t>.........................</w:t>
            </w:r>
            <w:r w:rsidRPr="00D127AE">
              <w:rPr>
                <w:rFonts w:cs="Times"/>
                <w:szCs w:val="30"/>
                <w:rtl/>
              </w:rPr>
              <w:t>.......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أسم الصنــــــف</w:t>
            </w:r>
            <w:r w:rsidRPr="00D127AE">
              <w:rPr>
                <w:rFonts w:cs="Times"/>
                <w:szCs w:val="30"/>
                <w:rtl/>
              </w:rPr>
              <w:t xml:space="preserve"> : </w:t>
            </w:r>
            <w:r w:rsidRPr="00D127AE">
              <w:rPr>
                <w:rFonts w:cs="Times"/>
                <w:szCs w:val="30"/>
              </w:rPr>
              <w:t>……</w:t>
            </w:r>
            <w:r w:rsidRPr="00D127AE">
              <w:rPr>
                <w:rFonts w:cs="Times"/>
                <w:szCs w:val="30"/>
                <w:rtl/>
              </w:rPr>
              <w:t>...</w:t>
            </w:r>
            <w:r>
              <w:rPr>
                <w:rFonts w:cs="Times"/>
                <w:szCs w:val="30"/>
                <w:rtl/>
              </w:rPr>
              <w:t>........................</w:t>
            </w:r>
            <w:r w:rsidRPr="00D127AE">
              <w:rPr>
                <w:rFonts w:cs="Times"/>
                <w:szCs w:val="30"/>
                <w:rtl/>
              </w:rPr>
              <w:t>.........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أسم المفتـــــــش</w:t>
            </w:r>
            <w:r w:rsidRPr="00D127AE">
              <w:rPr>
                <w:rFonts w:cs="Times"/>
                <w:szCs w:val="30"/>
                <w:rtl/>
              </w:rPr>
              <w:t xml:space="preserve"> : </w:t>
            </w:r>
            <w:r w:rsidRPr="00D127AE">
              <w:rPr>
                <w:rFonts w:cs="Times"/>
                <w:szCs w:val="30"/>
              </w:rPr>
              <w:t>…</w:t>
            </w:r>
            <w:r>
              <w:rPr>
                <w:rFonts w:cs="Times"/>
                <w:szCs w:val="30"/>
                <w:rtl/>
              </w:rPr>
              <w:t>.........................</w:t>
            </w:r>
            <w:r w:rsidRPr="00D127AE">
              <w:rPr>
                <w:rFonts w:cs="Times"/>
                <w:szCs w:val="30"/>
              </w:rPr>
              <w:t>…</w:t>
            </w:r>
            <w:r w:rsidRPr="00D127AE">
              <w:rPr>
                <w:rFonts w:cs="Times"/>
                <w:szCs w:val="30"/>
                <w:rtl/>
              </w:rPr>
              <w:t>..........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المشــــــــــروع</w:t>
            </w:r>
            <w:r w:rsidRPr="00D127AE">
              <w:rPr>
                <w:rFonts w:cs="Times"/>
                <w:szCs w:val="30"/>
                <w:rtl/>
              </w:rPr>
              <w:t xml:space="preserve"> : </w:t>
            </w:r>
            <w:r w:rsidRPr="00D127AE">
              <w:rPr>
                <w:rFonts w:cs="Times"/>
                <w:szCs w:val="30"/>
              </w:rPr>
              <w:t>…</w:t>
            </w:r>
            <w:r w:rsidRPr="00D127AE">
              <w:rPr>
                <w:rFonts w:cs="Times"/>
                <w:szCs w:val="30"/>
                <w:rtl/>
              </w:rPr>
              <w:t>.......</w:t>
            </w:r>
            <w:r>
              <w:rPr>
                <w:rFonts w:cs="Times"/>
                <w:szCs w:val="30"/>
                <w:rtl/>
              </w:rPr>
              <w:t>.........................</w:t>
            </w:r>
            <w:r w:rsidRPr="00D127AE">
              <w:rPr>
                <w:rFonts w:cs="Times"/>
                <w:szCs w:val="30"/>
                <w:rtl/>
              </w:rPr>
              <w:t>........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رقم أمر التوريـد</w:t>
            </w:r>
            <w:r>
              <w:rPr>
                <w:rFonts w:cs="Times"/>
                <w:szCs w:val="30"/>
                <w:rtl/>
              </w:rPr>
              <w:t xml:space="preserve"> :</w:t>
            </w:r>
            <w:r>
              <w:rPr>
                <w:rFonts w:cs="Times" w:hint="cs"/>
                <w:szCs w:val="30"/>
                <w:rtl/>
              </w:rPr>
              <w:t>.</w:t>
            </w:r>
            <w:r w:rsidRPr="00D127AE">
              <w:rPr>
                <w:rFonts w:cs="Times"/>
                <w:szCs w:val="30"/>
              </w:rPr>
              <w:t>……………………………</w:t>
            </w:r>
            <w:r w:rsidRPr="00D127AE">
              <w:rPr>
                <w:rFonts w:cs="Times"/>
                <w:szCs w:val="30"/>
                <w:rtl/>
              </w:rPr>
              <w:t>...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أسم المـــــــورد</w:t>
            </w:r>
            <w:r w:rsidRPr="00D127AE">
              <w:rPr>
                <w:rFonts w:cs="Times"/>
                <w:szCs w:val="30"/>
                <w:rtl/>
              </w:rPr>
              <w:t xml:space="preserve"> : </w:t>
            </w:r>
            <w:r w:rsidRPr="00D127AE">
              <w:rPr>
                <w:rFonts w:cs="Times"/>
                <w:szCs w:val="30"/>
              </w:rPr>
              <w:t>…………</w:t>
            </w:r>
            <w:r>
              <w:rPr>
                <w:rFonts w:cs="Times"/>
                <w:szCs w:val="30"/>
                <w:rtl/>
              </w:rPr>
              <w:t>............</w:t>
            </w:r>
            <w:r w:rsidRPr="00D127AE">
              <w:rPr>
                <w:rFonts w:cs="Times"/>
                <w:szCs w:val="30"/>
                <w:rtl/>
              </w:rPr>
              <w:t>.................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أسباب الرفض</w:t>
            </w:r>
            <w:r>
              <w:rPr>
                <w:rFonts w:cs="Times" w:hint="cs"/>
                <w:b/>
                <w:bCs/>
                <w:szCs w:val="30"/>
                <w:rtl/>
              </w:rPr>
              <w:t>:</w:t>
            </w:r>
            <w:r w:rsidRPr="00377E6D">
              <w:rPr>
                <w:rFonts w:cs="Times" w:hint="cs"/>
                <w:szCs w:val="30"/>
                <w:rtl/>
              </w:rPr>
              <w:t>..................................................................................</w:t>
            </w:r>
            <w:r w:rsidRPr="00377E6D">
              <w:rPr>
                <w:rFonts w:cs="Times"/>
                <w:szCs w:val="30"/>
                <w:rtl/>
              </w:rPr>
              <w:t xml:space="preserve"> </w:t>
            </w:r>
            <w:r>
              <w:rPr>
                <w:rFonts w:cs="Times" w:hint="cs"/>
                <w:szCs w:val="30"/>
                <w:rtl/>
              </w:rPr>
              <w:t>.</w:t>
            </w:r>
            <w:r w:rsidRPr="00D127AE">
              <w:rPr>
                <w:rFonts w:cs="Times"/>
                <w:szCs w:val="30"/>
                <w:rtl/>
              </w:rPr>
              <w:t>....................................................................................................</w:t>
            </w:r>
          </w:p>
        </w:tc>
      </w:tr>
      <w:tr w:rsidR="008B2079" w:rsidRPr="00D127AE" w:rsidTr="00377E6D">
        <w:trPr>
          <w:trHeight w:val="340"/>
        </w:trPr>
        <w:tc>
          <w:tcPr>
            <w:tcW w:w="8647" w:type="dxa"/>
            <w:gridSpan w:val="3"/>
          </w:tcPr>
          <w:p w:rsidR="008B2079" w:rsidRDefault="008B2079" w:rsidP="00377E6D">
            <w:pPr>
              <w:bidi/>
              <w:rPr>
                <w:rFonts w:cs="Times"/>
                <w:szCs w:val="30"/>
                <w:rtl/>
              </w:rPr>
            </w:pPr>
            <w:r w:rsidRPr="00D127AE">
              <w:rPr>
                <w:rFonts w:cs="Times"/>
                <w:szCs w:val="30"/>
                <w:rtl/>
              </w:rPr>
              <w:t xml:space="preserve">  </w:t>
            </w:r>
            <w:r w:rsidR="00377E6D" w:rsidRPr="00D127AE">
              <w:rPr>
                <w:rFonts w:cs="Times"/>
                <w:b/>
                <w:bCs/>
                <w:szCs w:val="30"/>
                <w:u w:val="single"/>
                <w:rtl/>
              </w:rPr>
              <w:t xml:space="preserve"> ملاحظــــــــات </w:t>
            </w:r>
            <w:r w:rsidR="00377E6D" w:rsidRPr="00D127AE">
              <w:rPr>
                <w:rFonts w:cs="Times"/>
                <w:szCs w:val="30"/>
                <w:rtl/>
              </w:rPr>
              <w:t>:</w:t>
            </w:r>
            <w:r w:rsidR="00377E6D">
              <w:rPr>
                <w:rFonts w:cs="Times" w:hint="cs"/>
                <w:szCs w:val="30"/>
                <w:rtl/>
              </w:rPr>
              <w:t>..............................................................................</w:t>
            </w:r>
          </w:p>
          <w:p w:rsidR="00377E6D" w:rsidRPr="00D127AE" w:rsidRDefault="00377E6D" w:rsidP="00377E6D">
            <w:pPr>
              <w:bidi/>
              <w:rPr>
                <w:rFonts w:cs="Times"/>
                <w:szCs w:val="30"/>
                <w:rtl/>
              </w:rPr>
            </w:pPr>
            <w:r>
              <w:rPr>
                <w:rFonts w:cs="Times" w:hint="cs"/>
                <w:szCs w:val="30"/>
                <w:rtl/>
              </w:rPr>
              <w:t>.....................................................................................................</w:t>
            </w:r>
          </w:p>
        </w:tc>
      </w:tr>
      <w:tr w:rsidR="008B2079" w:rsidRPr="00D127AE" w:rsidTr="005D2DF5">
        <w:trPr>
          <w:trHeight w:val="454"/>
        </w:trPr>
        <w:tc>
          <w:tcPr>
            <w:tcW w:w="3827" w:type="dxa"/>
          </w:tcPr>
          <w:p w:rsidR="008B2079" w:rsidRPr="00D127AE" w:rsidRDefault="008B2079" w:rsidP="00B356E1">
            <w:pPr>
              <w:bidi/>
              <w:rPr>
                <w:rFonts w:cs="Times"/>
                <w:b/>
                <w:bCs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التوقيع :</w:t>
            </w:r>
          </w:p>
        </w:tc>
        <w:tc>
          <w:tcPr>
            <w:tcW w:w="2268" w:type="dxa"/>
          </w:tcPr>
          <w:p w:rsidR="008B2079" w:rsidRPr="00D127AE" w:rsidRDefault="008B2079" w:rsidP="00B356E1">
            <w:pPr>
              <w:bidi/>
              <w:rPr>
                <w:rFonts w:cs="Times"/>
                <w:b/>
                <w:bCs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 xml:space="preserve">الختم </w:t>
            </w:r>
          </w:p>
        </w:tc>
        <w:tc>
          <w:tcPr>
            <w:tcW w:w="2552" w:type="dxa"/>
          </w:tcPr>
          <w:p w:rsidR="008B2079" w:rsidRPr="00D127AE" w:rsidRDefault="008B2079" w:rsidP="00B356E1">
            <w:pPr>
              <w:bidi/>
              <w:rPr>
                <w:rFonts w:cs="Times"/>
                <w:b/>
                <w:bCs/>
                <w:szCs w:val="30"/>
                <w:rtl/>
              </w:rPr>
            </w:pPr>
            <w:r w:rsidRPr="00D127AE">
              <w:rPr>
                <w:rFonts w:cs="Times"/>
                <w:b/>
                <w:bCs/>
                <w:szCs w:val="30"/>
                <w:rtl/>
              </w:rPr>
              <w:t>التار</w:t>
            </w:r>
            <w:r w:rsidRPr="00FE460E">
              <w:rPr>
                <w:rFonts w:cs="Times"/>
                <w:b/>
                <w:bCs/>
                <w:szCs w:val="30"/>
                <w:rtl/>
              </w:rPr>
              <w:t>يخ</w:t>
            </w:r>
          </w:p>
        </w:tc>
      </w:tr>
    </w:tbl>
    <w:p w:rsidR="008B2079" w:rsidRPr="003B31F0" w:rsidRDefault="008B2079" w:rsidP="008B2079">
      <w:pPr>
        <w:bidi/>
        <w:spacing w:before="120" w:after="120"/>
        <w:rPr>
          <w:rFonts w:ascii="Tahoma" w:hAnsi="Tahoma" w:cs="AdvertisingBold"/>
          <w:b/>
          <w:bCs/>
          <w:color w:val="000000"/>
          <w:rtl/>
        </w:rPr>
      </w:pPr>
      <w:bookmarkStart w:id="0" w:name="_GoBack"/>
      <w:bookmarkEnd w:id="0"/>
    </w:p>
    <w:p w:rsidR="008B2079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  <w:r w:rsidRPr="003B31F0">
        <w:rPr>
          <w:rFonts w:ascii="Tahoma" w:hAnsi="Tahoma" w:cs="AdvertisingBold" w:hint="cs"/>
          <w:color w:val="000000"/>
          <w:sz w:val="28"/>
          <w:szCs w:val="28"/>
          <w:rtl/>
        </w:rPr>
        <w:tab/>
      </w:r>
    </w:p>
    <w:p w:rsidR="008B2079" w:rsidRPr="00EB61F5" w:rsidRDefault="008B2079" w:rsidP="008B2079">
      <w:pPr>
        <w:bidi/>
        <w:jc w:val="center"/>
        <w:rPr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FE460E" w:rsidRDefault="00FE460E" w:rsidP="008B2079">
      <w:pPr>
        <w:pStyle w:val="Heading2"/>
        <w:bidi/>
        <w:spacing w:after="120"/>
        <w:rPr>
          <w:rFonts w:ascii="Tahoma" w:hAnsi="Tahoma" w:cs="AdvertisingBold" w:hint="cs"/>
          <w:color w:val="auto"/>
          <w:sz w:val="28"/>
          <w:szCs w:val="28"/>
          <w:rtl/>
          <w:lang w:bidi="ar-EG"/>
        </w:rPr>
      </w:pPr>
      <w:r w:rsidRPr="00FE460E">
        <w:rPr>
          <w:rFonts w:ascii="Tahoma" w:hAnsi="Tahoma" w:cs="AdvertisingBold" w:hint="cs"/>
          <w:color w:val="auto"/>
          <w:sz w:val="28"/>
          <w:szCs w:val="28"/>
          <w:rtl/>
          <w:lang w:bidi="ar-EG"/>
        </w:rPr>
        <w:t xml:space="preserve">                                                                                     </w:t>
      </w:r>
      <w:r w:rsidRPr="00FE460E">
        <w:rPr>
          <w:rFonts w:cs="Times"/>
          <w:color w:val="auto"/>
          <w:szCs w:val="30"/>
          <w:rtl/>
        </w:rPr>
        <w:t>ن/</w:t>
      </w:r>
      <w:r w:rsidRPr="00FE460E">
        <w:rPr>
          <w:rFonts w:cs="Times" w:hint="cs"/>
          <w:color w:val="auto"/>
          <w:szCs w:val="30"/>
          <w:rtl/>
          <w:lang w:bidi="ar-EG"/>
        </w:rPr>
        <w:t>51</w:t>
      </w:r>
      <w:r w:rsidRPr="00FE460E">
        <w:rPr>
          <w:rFonts w:cs="Times"/>
          <w:color w:val="auto"/>
          <w:szCs w:val="30"/>
          <w:rtl/>
        </w:rPr>
        <w:t>/</w:t>
      </w:r>
      <w:r w:rsidRPr="00FE460E">
        <w:rPr>
          <w:rFonts w:cs="Times" w:hint="cs"/>
          <w:color w:val="auto"/>
          <w:szCs w:val="30"/>
          <w:rtl/>
          <w:lang w:bidi="ar-EG"/>
        </w:rPr>
        <w:t>222</w:t>
      </w: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Pr="003B31F0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Default="008B2079" w:rsidP="008B2079">
      <w:pPr>
        <w:pStyle w:val="Heading2"/>
        <w:bidi/>
        <w:spacing w:after="120"/>
        <w:rPr>
          <w:rFonts w:ascii="Tahoma" w:hAnsi="Tahoma" w:cs="AdvertisingBold"/>
          <w:color w:val="000000"/>
          <w:sz w:val="28"/>
          <w:szCs w:val="28"/>
          <w:rtl/>
        </w:rPr>
      </w:pPr>
    </w:p>
    <w:p w:rsidR="008B2079" w:rsidRDefault="008B2079" w:rsidP="008B2079">
      <w:pPr>
        <w:bidi/>
        <w:rPr>
          <w:rtl/>
        </w:rPr>
      </w:pPr>
    </w:p>
    <w:p w:rsidR="008B2079" w:rsidRDefault="008B2079" w:rsidP="008B2079">
      <w:pPr>
        <w:bidi/>
        <w:rPr>
          <w:rtl/>
        </w:rPr>
      </w:pPr>
    </w:p>
    <w:p w:rsidR="008B2079" w:rsidRDefault="008B2079" w:rsidP="008B2079">
      <w:pPr>
        <w:bidi/>
        <w:rPr>
          <w:rtl/>
        </w:rPr>
      </w:pPr>
    </w:p>
    <w:p w:rsidR="008B2079" w:rsidRDefault="008B2079" w:rsidP="008B2079">
      <w:pPr>
        <w:bidi/>
        <w:rPr>
          <w:rtl/>
        </w:rPr>
      </w:pPr>
    </w:p>
    <w:p w:rsidR="008B2079" w:rsidRDefault="008B2079" w:rsidP="008B2079">
      <w:pPr>
        <w:bidi/>
        <w:rPr>
          <w:rtl/>
        </w:rPr>
      </w:pPr>
    </w:p>
    <w:p w:rsidR="008B2079" w:rsidRPr="00BC5DDD" w:rsidRDefault="008B2079" w:rsidP="00F9343F">
      <w:pPr>
        <w:bidi/>
        <w:ind w:left="255"/>
        <w:jc w:val="center"/>
        <w:rPr>
          <w:rFonts w:ascii="Tahoma" w:hAnsi="Tahoma" w:cs="AdvertisingBold"/>
          <w:b/>
          <w:bCs/>
          <w:color w:val="000000"/>
        </w:rPr>
      </w:pPr>
      <w:r>
        <w:rPr>
          <w:rtl/>
        </w:rPr>
        <w:br w:type="page"/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اجراء رقم </w:t>
      </w:r>
      <w:r w:rsidRPr="00A915EB">
        <w:rPr>
          <w:rFonts w:ascii="Tahoma" w:hAnsi="Tahoma" w:cs="AdvertisingBold"/>
          <w:b/>
          <w:bCs/>
          <w:color w:val="000000"/>
        </w:rPr>
        <w:t>ACFQP 51-0</w:t>
      </w:r>
      <w:r>
        <w:rPr>
          <w:rFonts w:ascii="Tahoma" w:hAnsi="Tahoma" w:cs="AdvertisingBold"/>
          <w:b/>
          <w:bCs/>
          <w:color w:val="000000"/>
        </w:rPr>
        <w:t>7</w:t>
      </w:r>
      <w:r w:rsidRPr="00A915EB">
        <w:rPr>
          <w:rFonts w:ascii="Tahoma" w:hAnsi="Tahoma" w:cs="AdvertisingBold" w:hint="cs"/>
          <w:b/>
          <w:bCs/>
          <w:color w:val="000000"/>
          <w:rtl/>
        </w:rPr>
        <w:t xml:space="preserve"> 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ملحق رقم ( 3- </w:t>
      </w:r>
      <w:r>
        <w:rPr>
          <w:rFonts w:ascii="Tahoma" w:hAnsi="Tahoma" w:cs="AdvertisingBold" w:hint="cs"/>
          <w:b/>
          <w:bCs/>
          <w:color w:val="000000"/>
          <w:rtl/>
        </w:rPr>
        <w:t>1</w:t>
      </w:r>
      <w:r w:rsidR="00F9343F">
        <w:rPr>
          <w:rFonts w:ascii="Tahoma" w:hAnsi="Tahoma" w:cs="AdvertisingBold" w:hint="cs"/>
          <w:b/>
          <w:bCs/>
          <w:color w:val="000000"/>
          <w:rtl/>
        </w:rPr>
        <w:t>5</w:t>
      </w:r>
      <w:r w:rsidRPr="00BC5DDD">
        <w:rPr>
          <w:rFonts w:ascii="Tahoma" w:hAnsi="Tahoma" w:cs="AdvertisingBold" w:hint="cs"/>
          <w:b/>
          <w:bCs/>
          <w:color w:val="000000"/>
          <w:rtl/>
        </w:rPr>
        <w:t xml:space="preserve"> )</w:t>
      </w:r>
    </w:p>
    <w:p w:rsidR="008B2079" w:rsidRPr="00FA1A54" w:rsidRDefault="00B47B33" w:rsidP="007B6E4A">
      <w:pPr>
        <w:pStyle w:val="Heading2"/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>
        <w:rPr>
          <w:rFonts w:ascii="Tahoma" w:hAnsi="Tahoma" w:cs="AdvertisingBold" w:hint="cs"/>
          <w:color w:val="000000"/>
          <w:sz w:val="28"/>
          <w:szCs w:val="28"/>
          <w:rtl/>
        </w:rPr>
        <w:t xml:space="preserve">   </w:t>
      </w:r>
      <w:r w:rsidR="008B2079" w:rsidRPr="003B31F0">
        <w:rPr>
          <w:rFonts w:ascii="Tahoma" w:hAnsi="Tahoma" w:cs="AdvertisingBold" w:hint="cs"/>
          <w:color w:val="000000"/>
          <w:sz w:val="28"/>
          <w:szCs w:val="28"/>
          <w:rtl/>
        </w:rPr>
        <w:t>إفراج مؤقت عن بنود بصفة الاستعجال - نموذج رقــم ( ن/ 51/223 )</w:t>
      </w:r>
    </w:p>
    <w:p w:rsidR="008B2079" w:rsidRPr="00FA1A54" w:rsidRDefault="008B2079" w:rsidP="008B2079">
      <w:pPr>
        <w:bidi/>
        <w:rPr>
          <w:sz w:val="8"/>
          <w:szCs w:val="8"/>
          <w:rtl/>
        </w:rPr>
      </w:pPr>
    </w:p>
    <w:tbl>
      <w:tblPr>
        <w:bidiVisual/>
        <w:tblW w:w="10064" w:type="dxa"/>
        <w:tblInd w:w="3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492"/>
        <w:gridCol w:w="3397"/>
      </w:tblGrid>
      <w:tr w:rsidR="008B2079" w:rsidRPr="00173A66" w:rsidTr="000C4DBA">
        <w:trPr>
          <w:trHeight w:val="1273"/>
        </w:trPr>
        <w:tc>
          <w:tcPr>
            <w:tcW w:w="3175" w:type="dxa"/>
            <w:shd w:val="clear" w:color="auto" w:fill="auto"/>
            <w:vAlign w:val="center"/>
          </w:tcPr>
          <w:p w:rsidR="008B2079" w:rsidRPr="007B6E4A" w:rsidRDefault="008B2079" w:rsidP="00B356E1">
            <w:pPr>
              <w:bidi/>
              <w:rPr>
                <w:rFonts w:ascii="Calibri" w:hAnsi="Calibri" w:cs="Arial"/>
                <w:rtl/>
              </w:rPr>
            </w:pPr>
            <w:r w:rsidRPr="007B6E4A">
              <w:rPr>
                <w:rFonts w:ascii="Calibri" w:hAnsi="Calibri" w:cs="Arial" w:hint="cs"/>
                <w:rtl/>
              </w:rPr>
              <w:t>من : قطاع...............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rtl/>
              </w:rPr>
            </w:pPr>
            <w:r w:rsidRPr="007B6E4A">
              <w:rPr>
                <w:rFonts w:ascii="Calibri" w:hAnsi="Calibri" w:cs="Arial" w:hint="cs"/>
                <w:rtl/>
              </w:rPr>
              <w:t>إلي: قطاع................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8B2079" w:rsidRPr="00A515A3" w:rsidRDefault="00EC2442" w:rsidP="00B356E1">
            <w:pPr>
              <w:bidi/>
              <w:rPr>
                <w:rFonts w:ascii="Calibri" w:hAnsi="Calibri" w:cs="Arial"/>
                <w:b/>
                <w:bCs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82304" behindDoc="0" locked="0" layoutInCell="1" allowOverlap="1" wp14:anchorId="1A577C34" wp14:editId="2944A185">
                  <wp:simplePos x="0" y="0"/>
                  <wp:positionH relativeFrom="column">
                    <wp:posOffset>591185</wp:posOffset>
                  </wp:positionH>
                  <wp:positionV relativeFrom="paragraph">
                    <wp:posOffset>-5715</wp:posOffset>
                  </wp:positionV>
                  <wp:extent cx="831215" cy="787400"/>
                  <wp:effectExtent l="0" t="0" r="6985" b="0"/>
                  <wp:wrapNone/>
                  <wp:docPr id="3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215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رقم :          /          /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التاريخ :      /          /       20</w:t>
            </w:r>
          </w:p>
        </w:tc>
      </w:tr>
    </w:tbl>
    <w:p w:rsidR="008B2079" w:rsidRPr="00FA1A54" w:rsidRDefault="008B2079" w:rsidP="008B2079">
      <w:pPr>
        <w:bidi/>
        <w:rPr>
          <w:sz w:val="14"/>
          <w:szCs w:val="14"/>
          <w:rtl/>
        </w:rPr>
      </w:pPr>
    </w:p>
    <w:p w:rsidR="00CA5894" w:rsidRPr="00CA5894" w:rsidRDefault="008B2079" w:rsidP="00CA5894">
      <w:pPr>
        <w:pStyle w:val="Heading2"/>
        <w:pBdr>
          <w:bottom w:val="single" w:sz="6" w:space="1" w:color="auto"/>
        </w:pBdr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 w:rsidRPr="00CA5894">
        <w:rPr>
          <w:rFonts w:ascii="Tahoma" w:hAnsi="Tahoma" w:cs="AdvertisingBold" w:hint="cs"/>
          <w:color w:val="000000"/>
          <w:sz w:val="28"/>
          <w:szCs w:val="28"/>
          <w:rtl/>
        </w:rPr>
        <w:t>طلب الإفراج عن جزء من بند من بنود أمر توريد بصفة مؤقتة</w:t>
      </w:r>
    </w:p>
    <w:p w:rsidR="008B2079" w:rsidRPr="00CA5894" w:rsidRDefault="008B2079" w:rsidP="00CA5894">
      <w:pPr>
        <w:pStyle w:val="Heading2"/>
        <w:pBdr>
          <w:bottom w:val="single" w:sz="6" w:space="1" w:color="auto"/>
        </w:pBdr>
        <w:bidi/>
        <w:spacing w:after="120"/>
        <w:jc w:val="center"/>
        <w:rPr>
          <w:rFonts w:ascii="Tahoma" w:hAnsi="Tahoma" w:cs="AdvertisingBold"/>
          <w:color w:val="000000"/>
          <w:sz w:val="28"/>
          <w:szCs w:val="28"/>
          <w:rtl/>
        </w:rPr>
      </w:pPr>
      <w:r w:rsidRPr="00CA5894">
        <w:rPr>
          <w:rFonts w:ascii="Tahoma" w:hAnsi="Tahoma" w:cs="AdvertisingBold" w:hint="cs"/>
          <w:color w:val="000000"/>
          <w:sz w:val="28"/>
          <w:szCs w:val="28"/>
          <w:rtl/>
        </w:rPr>
        <w:t xml:space="preserve"> لحين الإنتهاء من أعمال الفحص /الاختبار/ التفتيش</w:t>
      </w: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989"/>
      </w:tblGrid>
      <w:tr w:rsidR="008B2079" w:rsidRPr="007D2C40" w:rsidTr="00F01AD0">
        <w:trPr>
          <w:trHeight w:val="3677"/>
        </w:trPr>
        <w:tc>
          <w:tcPr>
            <w:tcW w:w="11272" w:type="dxa"/>
            <w:shd w:val="clear" w:color="auto" w:fill="auto"/>
          </w:tcPr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السيد / مدير قطاع الجودة</w:t>
            </w:r>
          </w:p>
          <w:p w:rsidR="008B2079" w:rsidRPr="00A515A3" w:rsidRDefault="008B2079" w:rsidP="00BB528A">
            <w:pPr>
              <w:bidi/>
              <w:jc w:val="center"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بعد التحية...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برجاء التكرم بالموافقة على الإفراج عن :-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1-</w:t>
            </w:r>
            <w:r w:rsidR="00CA5894">
              <w:rPr>
                <w:rFonts w:ascii="Calibri" w:hAnsi="Calibri" w:cs="Arial" w:hint="cs"/>
                <w:b/>
                <w:bCs/>
                <w:rtl/>
              </w:rPr>
              <w:t xml:space="preserve"> </w:t>
            </w:r>
            <w:r w:rsidRPr="00A515A3">
              <w:rPr>
                <w:rFonts w:ascii="Calibri" w:hAnsi="Calibri" w:cs="Arial" w:hint="cs"/>
                <w:b/>
                <w:bCs/>
                <w:rtl/>
              </w:rPr>
              <w:t xml:space="preserve">رقم امر التوريد : .......................  </w:t>
            </w:r>
            <w:r w:rsidR="009E4776">
              <w:rPr>
                <w:rFonts w:ascii="Calibri" w:hAnsi="Calibri" w:cs="Arial" w:hint="cs"/>
                <w:b/>
                <w:bCs/>
                <w:rtl/>
              </w:rPr>
              <w:t xml:space="preserve">                               </w:t>
            </w:r>
            <w:r w:rsidRPr="00A515A3">
              <w:rPr>
                <w:rFonts w:ascii="Calibri" w:hAnsi="Calibri" w:cs="Arial" w:hint="cs"/>
                <w:b/>
                <w:bCs/>
                <w:rtl/>
              </w:rPr>
              <w:t>2- رقم البند :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3- كمية البند بالتعاقد : ...................                                   4-</w:t>
            </w:r>
            <w:r w:rsidR="009E4776">
              <w:rPr>
                <w:rFonts w:ascii="Calibri" w:hAnsi="Calibri" w:cs="Arial" w:hint="cs"/>
                <w:b/>
                <w:bCs/>
                <w:rtl/>
              </w:rPr>
              <w:t xml:space="preserve"> </w:t>
            </w:r>
            <w:r w:rsidRPr="00A515A3">
              <w:rPr>
                <w:rFonts w:ascii="Calibri" w:hAnsi="Calibri" w:cs="Arial" w:hint="cs"/>
                <w:b/>
                <w:bCs/>
                <w:rtl/>
              </w:rPr>
              <w:t>الكمية المطلوب الإفراج عنها: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5- اسم المشروع : .......................                                   6- رقم امر التشغيل :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7- رقم اللوط الانتاجي: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u w:val="single"/>
              </w:rPr>
            </w:pPr>
            <w:r w:rsidRPr="00A515A3">
              <w:rPr>
                <w:rFonts w:ascii="Calibri" w:hAnsi="Calibri" w:cs="Arial" w:hint="cs"/>
                <w:b/>
                <w:bCs/>
                <w:u w:val="single"/>
                <w:rtl/>
              </w:rPr>
              <w:t>و ذلك لأغراض الانتاج العاجلة و حتى لا تتعطل برامج التسليم للعملاء طبقا للاجراء.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</w:p>
          <w:p w:rsidR="008B2079" w:rsidRPr="00B35C66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B35C66">
              <w:rPr>
                <w:rFonts w:ascii="Calibri" w:hAnsi="Calibri" w:cs="Arial" w:hint="cs"/>
                <w:b/>
                <w:bCs/>
                <w:rtl/>
              </w:rPr>
              <w:t>مهندس / مدير عام ............                                                          مهندس / مدير قطاع .............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B35C66">
              <w:rPr>
                <w:rFonts w:ascii="Calibri" w:hAnsi="Calibri" w:cs="Arial" w:hint="cs"/>
                <w:b/>
                <w:bCs/>
                <w:rtl/>
              </w:rPr>
              <w:t>(                            )                                                             (                            )</w:t>
            </w:r>
            <w:r w:rsidRPr="00A515A3">
              <w:rPr>
                <w:rFonts w:ascii="Calibri" w:hAnsi="Calibri" w:cs="Arial" w:hint="cs"/>
                <w:b/>
                <w:bCs/>
                <w:rtl/>
              </w:rPr>
              <w:t xml:space="preserve">                                  </w:t>
            </w:r>
          </w:p>
        </w:tc>
      </w:tr>
    </w:tbl>
    <w:p w:rsidR="008B2079" w:rsidRPr="007D2C40" w:rsidRDefault="008B2079" w:rsidP="008B2079">
      <w:pPr>
        <w:bidi/>
        <w:rPr>
          <w:b/>
          <w:bCs/>
          <w:rtl/>
        </w:rPr>
      </w:pP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989"/>
      </w:tblGrid>
      <w:tr w:rsidR="008B2079" w:rsidRPr="007D2C40" w:rsidTr="000C4DBA">
        <w:trPr>
          <w:trHeight w:val="1539"/>
        </w:trPr>
        <w:tc>
          <w:tcPr>
            <w:tcW w:w="11272" w:type="dxa"/>
            <w:shd w:val="clear" w:color="auto" w:fill="auto"/>
          </w:tcPr>
          <w:p w:rsidR="008B2079" w:rsidRPr="00A515A3" w:rsidRDefault="008B2079" w:rsidP="00B356E1">
            <w:pPr>
              <w:bidi/>
              <w:jc w:val="center"/>
              <w:rPr>
                <w:rFonts w:ascii="Calibri" w:hAnsi="Calibri" w:cs="Arial"/>
                <w:b/>
                <w:bCs/>
                <w:u w:val="single"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u w:val="single"/>
                <w:rtl/>
              </w:rPr>
              <w:t>قرار قطاع الجودة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أوافق / لا أوافق على فحص الصنف المذكور فورا</w:t>
            </w:r>
          </w:p>
          <w:p w:rsidR="008B2079" w:rsidRPr="00A515A3" w:rsidRDefault="008B2079" w:rsidP="00CA5894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 xml:space="preserve">   </w:t>
            </w:r>
            <w:r w:rsidR="00CA5894">
              <w:rPr>
                <w:rFonts w:ascii="Calibri" w:hAnsi="Calibri" w:cs="Arial" w:hint="cs"/>
                <w:b/>
                <w:bCs/>
                <w:rtl/>
              </w:rPr>
              <w:t xml:space="preserve">                                                                                                                 </w:t>
            </w:r>
            <w:r w:rsidRPr="00A515A3">
              <w:rPr>
                <w:rFonts w:ascii="Calibri" w:hAnsi="Calibri" w:cs="Arial" w:hint="cs"/>
                <w:b/>
                <w:bCs/>
                <w:rtl/>
              </w:rPr>
              <w:t xml:space="preserve"> مهندس</w:t>
            </w:r>
            <w:r w:rsidR="00CA5894">
              <w:rPr>
                <w:rFonts w:ascii="Calibri" w:hAnsi="Calibri" w:cs="Arial" w:hint="cs"/>
                <w:b/>
                <w:bCs/>
                <w:rtl/>
              </w:rPr>
              <w:t xml:space="preserve">  </w:t>
            </w:r>
          </w:p>
          <w:p w:rsidR="008B2079" w:rsidRPr="00A515A3" w:rsidRDefault="008B2079" w:rsidP="00CA5894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 xml:space="preserve"> </w:t>
            </w:r>
            <w:r w:rsidR="00CA5894">
              <w:rPr>
                <w:rFonts w:ascii="Calibri" w:hAnsi="Calibri" w:cs="Arial" w:hint="cs"/>
                <w:b/>
                <w:bCs/>
                <w:rtl/>
              </w:rPr>
              <w:t xml:space="preserve">                                                                                                          </w:t>
            </w:r>
            <w:r w:rsidRPr="00A515A3">
              <w:rPr>
                <w:rFonts w:ascii="Calibri" w:hAnsi="Calibri" w:cs="Arial" w:hint="cs"/>
                <w:b/>
                <w:bCs/>
                <w:rtl/>
              </w:rPr>
              <w:t xml:space="preserve">   مدير قطاع الجودة</w:t>
            </w:r>
          </w:p>
          <w:p w:rsidR="008B2079" w:rsidRPr="00A515A3" w:rsidRDefault="00CA5894" w:rsidP="00CA5894">
            <w:pPr>
              <w:bidi/>
              <w:rPr>
                <w:rFonts w:ascii="Calibri" w:hAnsi="Calibri" w:cs="Arial"/>
                <w:b/>
                <w:bCs/>
                <w:rtl/>
              </w:rPr>
            </w:pPr>
            <w:r>
              <w:rPr>
                <w:rFonts w:ascii="Calibri" w:hAnsi="Calibri" w:cs="Arial" w:hint="cs"/>
                <w:b/>
                <w:bCs/>
                <w:rtl/>
              </w:rPr>
              <w:t xml:space="preserve">                                                                                                         </w:t>
            </w:r>
            <w:r w:rsidR="008B2079" w:rsidRPr="00A515A3">
              <w:rPr>
                <w:rFonts w:ascii="Calibri" w:hAnsi="Calibri" w:cs="Arial" w:hint="cs"/>
                <w:b/>
                <w:bCs/>
                <w:rtl/>
              </w:rPr>
              <w:t xml:space="preserve">  (</w:t>
            </w:r>
            <w:r w:rsidR="00BB528A">
              <w:rPr>
                <w:rFonts w:ascii="Calibri" w:hAnsi="Calibri" w:cs="Arial" w:hint="cs"/>
                <w:b/>
                <w:bCs/>
                <w:rtl/>
              </w:rPr>
              <w:t xml:space="preserve"> </w:t>
            </w:r>
            <w:r w:rsidR="008B2079" w:rsidRPr="00A515A3">
              <w:rPr>
                <w:rFonts w:ascii="Calibri" w:hAnsi="Calibri" w:cs="Arial" w:hint="cs"/>
                <w:b/>
                <w:bCs/>
                <w:rtl/>
              </w:rPr>
              <w:t xml:space="preserve">                          )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</w:p>
        </w:tc>
      </w:tr>
    </w:tbl>
    <w:p w:rsidR="008B2079" w:rsidRPr="007D2C40" w:rsidRDefault="008B2079" w:rsidP="008B2079">
      <w:pPr>
        <w:bidi/>
        <w:rPr>
          <w:b/>
          <w:bCs/>
          <w:rtl/>
        </w:rPr>
      </w:pPr>
    </w:p>
    <w:tbl>
      <w:tblPr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0989"/>
      </w:tblGrid>
      <w:tr w:rsidR="008B2079" w:rsidRPr="007D2C40" w:rsidTr="007B6E4A">
        <w:trPr>
          <w:trHeight w:val="3557"/>
        </w:trPr>
        <w:tc>
          <w:tcPr>
            <w:tcW w:w="10989" w:type="dxa"/>
            <w:shd w:val="clear" w:color="auto" w:fill="auto"/>
          </w:tcPr>
          <w:p w:rsidR="008B2079" w:rsidRPr="00A515A3" w:rsidRDefault="008B2079" w:rsidP="00C824D9">
            <w:pPr>
              <w:bidi/>
              <w:rPr>
                <w:rFonts w:ascii="Calibri" w:hAnsi="Calibri" w:cs="Arial"/>
                <w:b/>
                <w:bCs/>
                <w:u w:val="single"/>
                <w:rtl/>
              </w:rPr>
            </w:pPr>
            <w:r w:rsidRPr="00C824D9">
              <w:rPr>
                <w:rFonts w:ascii="Calibri" w:hAnsi="Calibri" w:cs="Arial" w:hint="cs"/>
                <w:b/>
                <w:bCs/>
                <w:u w:val="single"/>
                <w:rtl/>
              </w:rPr>
              <w:t>بيانات التمييز و التتبع : ( تملأ بمعرفة رقابة جودة المخازن</w:t>
            </w:r>
            <w:r w:rsidR="00C824D9" w:rsidRPr="00C824D9">
              <w:rPr>
                <w:rFonts w:ascii="Calibri" w:hAnsi="Calibri" w:cs="Arial" w:hint="cs"/>
                <w:b/>
                <w:bCs/>
                <w:u w:val="single"/>
                <w:rtl/>
              </w:rPr>
              <w:t xml:space="preserve"> </w:t>
            </w:r>
            <w:r w:rsidRPr="00C824D9">
              <w:rPr>
                <w:rFonts w:ascii="Calibri" w:hAnsi="Calibri" w:cs="Arial" w:hint="cs"/>
                <w:b/>
                <w:bCs/>
                <w:u w:val="single"/>
                <w:rtl/>
              </w:rPr>
              <w:t>و المنطقة المعنية)</w:t>
            </w:r>
          </w:p>
          <w:p w:rsidR="008B2079" w:rsidRPr="00A515A3" w:rsidRDefault="008B2079" w:rsidP="007B6E4A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A515A3">
              <w:rPr>
                <w:rFonts w:ascii="Calibri" w:hAnsi="Calibri" w:cs="Arial" w:hint="cs"/>
                <w:b/>
                <w:bCs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</w:p>
          <w:p w:rsidR="008B2079" w:rsidRPr="007B6E4A" w:rsidRDefault="00CA5894" w:rsidP="00B356E1">
            <w:pPr>
              <w:bidi/>
              <w:jc w:val="right"/>
              <w:rPr>
                <w:rFonts w:ascii="Calibri" w:hAnsi="Calibri" w:cs="Arial"/>
                <w:b/>
                <w:bCs/>
                <w:rtl/>
              </w:rPr>
            </w:pPr>
            <w:r w:rsidRPr="007B6E4A">
              <w:rPr>
                <w:rFonts w:ascii="Calibri" w:hAnsi="Calibri" w:cs="Arial" w:hint="cs"/>
                <w:b/>
                <w:bCs/>
                <w:rtl/>
              </w:rPr>
              <w:t>فني رقابة جودة الواردات</w:t>
            </w:r>
            <w:r w:rsidR="008B2079" w:rsidRPr="007B6E4A">
              <w:rPr>
                <w:rFonts w:ascii="Calibri" w:hAnsi="Calibri" w:cs="Arial" w:hint="cs"/>
                <w:b/>
                <w:bCs/>
                <w:rtl/>
              </w:rPr>
              <w:t xml:space="preserve"> </w:t>
            </w:r>
          </w:p>
          <w:p w:rsidR="008B2079" w:rsidRPr="00A515A3" w:rsidRDefault="008B2079" w:rsidP="00B356E1">
            <w:pPr>
              <w:bidi/>
              <w:jc w:val="right"/>
              <w:rPr>
                <w:rFonts w:ascii="Calibri" w:hAnsi="Calibri" w:cs="Arial"/>
                <w:b/>
                <w:bCs/>
                <w:rtl/>
              </w:rPr>
            </w:pPr>
            <w:r w:rsidRPr="007B6E4A">
              <w:rPr>
                <w:rFonts w:ascii="Calibri" w:hAnsi="Calibri" w:cs="Arial" w:hint="cs"/>
                <w:b/>
                <w:bCs/>
                <w:rtl/>
              </w:rPr>
              <w:t>(                           )</w:t>
            </w:r>
          </w:p>
          <w:p w:rsidR="008B2079" w:rsidRPr="00A515A3" w:rsidRDefault="008B2079" w:rsidP="00B356E1">
            <w:pPr>
              <w:bidi/>
              <w:rPr>
                <w:rFonts w:ascii="Calibri" w:hAnsi="Calibri" w:cs="Arial"/>
                <w:b/>
                <w:bCs/>
                <w:rtl/>
              </w:rPr>
            </w:pPr>
            <w:r w:rsidRPr="00CA5894">
              <w:rPr>
                <w:rFonts w:ascii="Calibri" w:hAnsi="Calibri" w:cs="Arial" w:hint="cs"/>
                <w:b/>
                <w:bCs/>
                <w:sz w:val="22"/>
                <w:szCs w:val="22"/>
                <w:rtl/>
              </w:rPr>
              <w:t xml:space="preserve">يحفظ الأصل برقابة جودة المخازن          </w:t>
            </w:r>
          </w:p>
        </w:tc>
      </w:tr>
    </w:tbl>
    <w:p w:rsidR="007B6E4A" w:rsidRDefault="007B6E4A" w:rsidP="007B6E4A">
      <w:pPr>
        <w:bidi/>
        <w:jc w:val="right"/>
        <w:rPr>
          <w:rFonts w:ascii="Tahoma" w:hAnsi="Tahoma" w:cs="AdvertisingBold"/>
          <w:color w:val="000000"/>
          <w:rtl/>
        </w:rPr>
      </w:pPr>
    </w:p>
    <w:p w:rsidR="000D1E22" w:rsidRPr="00F9343F" w:rsidRDefault="007B6E4A" w:rsidP="00F9343F">
      <w:pPr>
        <w:bidi/>
        <w:jc w:val="right"/>
        <w:rPr>
          <w:rFonts w:ascii="Tahoma" w:hAnsi="Tahoma" w:cs="AdvertisingBold"/>
          <w:b/>
          <w:bCs/>
          <w:color w:val="000000"/>
          <w:rtl/>
        </w:rPr>
      </w:pPr>
      <w:r w:rsidRPr="003B31F0">
        <w:rPr>
          <w:rFonts w:ascii="Tahoma" w:hAnsi="Tahoma" w:cs="AdvertisingBold" w:hint="cs"/>
          <w:color w:val="000000"/>
          <w:rtl/>
        </w:rPr>
        <w:t>ن/ 51/223</w:t>
      </w:r>
    </w:p>
    <w:p w:rsidR="00057BB0" w:rsidRPr="00D46A49" w:rsidRDefault="000D1E22" w:rsidP="000D1E22">
      <w:pPr>
        <w:tabs>
          <w:tab w:val="left" w:pos="4482"/>
          <w:tab w:val="center" w:pos="5354"/>
        </w:tabs>
        <w:bidi/>
        <w:spacing w:line="360" w:lineRule="auto"/>
        <w:rPr>
          <w:rFonts w:cs="Times New Roman"/>
          <w:b/>
          <w:bCs/>
          <w:color w:val="FF0000"/>
          <w:sz w:val="36"/>
          <w:szCs w:val="38"/>
          <w:rtl/>
          <w:lang w:bidi="ar-EG"/>
        </w:rPr>
      </w:pPr>
      <w:r>
        <w:rPr>
          <w:rFonts w:hint="cs"/>
          <w:rtl/>
        </w:rPr>
        <w:t xml:space="preserve">                                      </w:t>
      </w:r>
      <w:r w:rsidR="00057BB0" w:rsidRPr="00D46A49">
        <w:rPr>
          <w:rFonts w:cs="Times New Roman"/>
          <w:b/>
          <w:bCs/>
          <w:color w:val="FF0000"/>
          <w:sz w:val="36"/>
          <w:szCs w:val="38"/>
          <w:rtl/>
        </w:rPr>
        <w:t xml:space="preserve">اجراء رقم </w:t>
      </w:r>
      <w:r w:rsidR="00057BB0" w:rsidRPr="00D46A49">
        <w:rPr>
          <w:rFonts w:cs="Times New Roman"/>
          <w:b/>
          <w:bCs/>
          <w:color w:val="FF0000"/>
          <w:sz w:val="36"/>
          <w:szCs w:val="38"/>
        </w:rPr>
        <w:t>ACFQP 81-02</w:t>
      </w:r>
      <w:r w:rsidR="00057BB0" w:rsidRPr="00D46A49">
        <w:rPr>
          <w:rFonts w:cs="Times New Roman"/>
          <w:b/>
          <w:bCs/>
          <w:color w:val="FF0000"/>
          <w:sz w:val="36"/>
          <w:szCs w:val="38"/>
          <w:rtl/>
        </w:rPr>
        <w:t xml:space="preserve"> ملحق (3-11)</w:t>
      </w:r>
    </w:p>
    <w:p w:rsidR="00057BB0" w:rsidRPr="00A515A3" w:rsidRDefault="00057BB0" w:rsidP="00057BB0">
      <w:pPr>
        <w:bidi/>
        <w:spacing w:line="360" w:lineRule="auto"/>
        <w:ind w:left="-1"/>
        <w:jc w:val="center"/>
        <w:rPr>
          <w:rFonts w:cs="Times New Roman"/>
          <w:b/>
          <w:bCs/>
          <w:sz w:val="36"/>
          <w:szCs w:val="38"/>
          <w:rtl/>
        </w:rPr>
      </w:pPr>
      <w:r w:rsidRPr="00D46A49">
        <w:rPr>
          <w:rFonts w:cs="Times New Roman"/>
          <w:b/>
          <w:bCs/>
          <w:color w:val="FF0000"/>
          <w:sz w:val="36"/>
          <w:szCs w:val="38"/>
          <w:rtl/>
        </w:rPr>
        <w:t>نموذج تقييم التوريدات  رقم ( ن / 81 /225)</w:t>
      </w:r>
    </w:p>
    <w:tbl>
      <w:tblPr>
        <w:bidiVisual/>
        <w:tblW w:w="0" w:type="auto"/>
        <w:jc w:val="center"/>
        <w:tblInd w:w="-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25"/>
      </w:tblGrid>
      <w:tr w:rsidR="00057BB0" w:rsidRPr="008E0CF3" w:rsidTr="00FA1A54">
        <w:trPr>
          <w:trHeight w:val="12407"/>
          <w:jc w:val="center"/>
        </w:trPr>
        <w:tc>
          <w:tcPr>
            <w:tcW w:w="1112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057BB0" w:rsidRPr="00A515A3" w:rsidRDefault="00EC2442" w:rsidP="009009EB">
            <w:pPr>
              <w:bidi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  <w:lang w:bidi="ar-EG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49536" behindDoc="1" locked="0" layoutInCell="1" allowOverlap="1">
                  <wp:simplePos x="0" y="0"/>
                  <wp:positionH relativeFrom="column">
                    <wp:posOffset>6257925</wp:posOffset>
                  </wp:positionH>
                  <wp:positionV relativeFrom="paragraph">
                    <wp:posOffset>34925</wp:posOffset>
                  </wp:positionV>
                  <wp:extent cx="405130" cy="360680"/>
                  <wp:effectExtent l="0" t="0" r="0" b="1270"/>
                  <wp:wrapNone/>
                  <wp:docPr id="3" name="Picture 1" descr="Description: Logo ACF 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Logo ACF 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6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7BB0" w:rsidRPr="00A515A3">
              <w:rPr>
                <w:rFonts w:cs="Times New Roman"/>
                <w:b/>
                <w:bCs/>
                <w:sz w:val="18"/>
                <w:szCs w:val="18"/>
                <w:u w:val="single"/>
                <w:rtl/>
                <w:lang w:bidi="ar-EG"/>
              </w:rPr>
              <w:t>نموذج تقيم توريدات</w:t>
            </w:r>
          </w:p>
          <w:p w:rsidR="00057BB0" w:rsidRPr="00A515A3" w:rsidRDefault="00057BB0" w:rsidP="009009EB">
            <w:pPr>
              <w:bidi/>
              <w:jc w:val="center"/>
              <w:rPr>
                <w:rFonts w:cs="Times New Roman"/>
                <w:b/>
                <w:bCs/>
                <w:sz w:val="18"/>
                <w:szCs w:val="18"/>
                <w:u w:val="single"/>
                <w:rtl/>
                <w:lang w:bidi="ar-EG"/>
              </w:rPr>
            </w:pPr>
          </w:p>
          <w:p w:rsidR="00057BB0" w:rsidRPr="00A515A3" w:rsidRDefault="00057BB0" w:rsidP="009009EB">
            <w:pPr>
              <w:bidi/>
              <w:ind w:left="708" w:firstLine="425"/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 xml:space="preserve">    اسم المورد : </w:t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ab/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ab/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ab/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ab/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ab/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ab/>
              <w:t>رقم امر التوريد /الشراء:</w:t>
            </w:r>
          </w:p>
          <w:p w:rsidR="00057BB0" w:rsidRPr="00A515A3" w:rsidRDefault="00057BB0" w:rsidP="009009EB">
            <w:pPr>
              <w:bidi/>
              <w:ind w:left="708" w:firstLine="425"/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 xml:space="preserve">    تاريخ التوريد :        / </w:t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ab/>
              <w:t>/</w:t>
            </w:r>
          </w:p>
          <w:p w:rsidR="00057BB0" w:rsidRPr="00A515A3" w:rsidRDefault="00057BB0" w:rsidP="009009EB">
            <w:pPr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</w:pPr>
          </w:p>
          <w:tbl>
            <w:tblPr>
              <w:bidiVisual/>
              <w:tblW w:w="10193" w:type="dxa"/>
              <w:tblInd w:w="3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21"/>
              <w:gridCol w:w="417"/>
              <w:gridCol w:w="560"/>
              <w:gridCol w:w="519"/>
              <w:gridCol w:w="44"/>
              <w:gridCol w:w="144"/>
              <w:gridCol w:w="420"/>
              <w:gridCol w:w="116"/>
              <w:gridCol w:w="448"/>
              <w:gridCol w:w="294"/>
              <w:gridCol w:w="270"/>
              <w:gridCol w:w="71"/>
              <w:gridCol w:w="634"/>
              <w:gridCol w:w="140"/>
              <w:gridCol w:w="114"/>
              <w:gridCol w:w="39"/>
              <w:gridCol w:w="275"/>
              <w:gridCol w:w="44"/>
              <w:gridCol w:w="64"/>
              <w:gridCol w:w="25"/>
              <w:gridCol w:w="156"/>
              <w:gridCol w:w="407"/>
              <w:gridCol w:w="15"/>
              <w:gridCol w:w="275"/>
              <w:gridCol w:w="270"/>
              <w:gridCol w:w="560"/>
              <w:gridCol w:w="16"/>
              <w:gridCol w:w="6"/>
              <w:gridCol w:w="416"/>
              <w:gridCol w:w="283"/>
              <w:gridCol w:w="96"/>
              <w:gridCol w:w="185"/>
              <w:gridCol w:w="6"/>
              <w:gridCol w:w="277"/>
              <w:gridCol w:w="385"/>
              <w:gridCol w:w="21"/>
              <w:gridCol w:w="158"/>
              <w:gridCol w:w="406"/>
              <w:gridCol w:w="21"/>
              <w:gridCol w:w="137"/>
              <w:gridCol w:w="402"/>
              <w:gridCol w:w="162"/>
              <w:gridCol w:w="574"/>
            </w:tblGrid>
            <w:tr w:rsidR="00057BB0" w:rsidRPr="008E0CF3" w:rsidTr="00FA1A54">
              <w:trPr>
                <w:trHeight w:val="537"/>
              </w:trPr>
              <w:tc>
                <w:tcPr>
                  <w:tcW w:w="10188" w:type="dxa"/>
                  <w:gridSpan w:val="43"/>
                  <w:tcBorders>
                    <w:top w:val="triple" w:sz="4" w:space="0" w:color="auto"/>
                    <w:left w:val="triple" w:sz="4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27"/>
                    </w:numPr>
                    <w:jc w:val="center"/>
                    <w:rPr>
                      <w:b/>
                      <w:bCs/>
                      <w:sz w:val="18"/>
                      <w:szCs w:val="18"/>
                      <w:u w:val="single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u w:val="single"/>
                      <w:rtl/>
                      <w:lang w:bidi="ar-EG"/>
                    </w:rPr>
                    <w:t>بيانات تملء بواسطة لجنة الفحص والأستلام :-</w:t>
                  </w:r>
                </w:p>
                <w:p w:rsidR="00057BB0" w:rsidRPr="00A515A3" w:rsidRDefault="00057BB0" w:rsidP="009009EB">
                  <w:pPr>
                    <w:pStyle w:val="ListParagraph"/>
                    <w:rPr>
                      <w:b/>
                      <w:bCs/>
                      <w:sz w:val="18"/>
                      <w:szCs w:val="18"/>
                      <w:u w:val="single"/>
                      <w:lang w:bidi="ar-EG"/>
                    </w:rPr>
                  </w:pPr>
                </w:p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تقييم ميعاد التوريد الفعلى                                                          20 درجة </w:t>
                  </w:r>
                </w:p>
              </w:tc>
            </w:tr>
            <w:tr w:rsidR="00057BB0" w:rsidRPr="008E0CF3" w:rsidTr="00FA1A54">
              <w:trPr>
                <w:trHeight w:val="373"/>
              </w:trPr>
              <w:tc>
                <w:tcPr>
                  <w:tcW w:w="1817" w:type="dxa"/>
                  <w:gridSpan w:val="4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تاريخ التوريد الفعلى </w:t>
                  </w:r>
                </w:p>
              </w:tc>
              <w:tc>
                <w:tcPr>
                  <w:tcW w:w="1807" w:type="dxa"/>
                  <w:gridSpan w:val="8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اقصى تاريخ للتوريد </w:t>
                  </w:r>
                </w:p>
              </w:tc>
              <w:tc>
                <w:tcPr>
                  <w:tcW w:w="6564" w:type="dxa"/>
                  <w:gridSpan w:val="31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تقسيــم المــدة بيــن تاريخ امـتر التوريــد واقصــى تاريخ للتوريد على 10 فترات </w:t>
                  </w:r>
                </w:p>
              </w:tc>
            </w:tr>
            <w:tr w:rsidR="00057BB0" w:rsidRPr="008E0CF3" w:rsidTr="00FA1A54">
              <w:trPr>
                <w:trHeight w:val="413"/>
              </w:trPr>
              <w:tc>
                <w:tcPr>
                  <w:tcW w:w="1817" w:type="dxa"/>
                  <w:gridSpan w:val="4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1807" w:type="dxa"/>
                  <w:gridSpan w:val="8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77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الفترات</w:t>
                  </w:r>
                </w:p>
              </w:tc>
              <w:tc>
                <w:tcPr>
                  <w:tcW w:w="561" w:type="dxa"/>
                  <w:gridSpan w:val="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1</w:t>
                  </w:r>
                </w:p>
              </w:tc>
              <w:tc>
                <w:tcPr>
                  <w:tcW w:w="56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2</w:t>
                  </w:r>
                </w:p>
              </w:tc>
              <w:tc>
                <w:tcPr>
                  <w:tcW w:w="56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3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4</w:t>
                  </w:r>
                </w:p>
              </w:tc>
              <w:tc>
                <w:tcPr>
                  <w:tcW w:w="438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5</w:t>
                  </w:r>
                </w:p>
              </w:tc>
              <w:tc>
                <w:tcPr>
                  <w:tcW w:w="56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6</w:t>
                  </w:r>
                </w:p>
              </w:tc>
              <w:tc>
                <w:tcPr>
                  <w:tcW w:w="689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7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8</w:t>
                  </w:r>
                </w:p>
              </w:tc>
              <w:tc>
                <w:tcPr>
                  <w:tcW w:w="56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9</w:t>
                  </w:r>
                </w:p>
              </w:tc>
              <w:tc>
                <w:tcPr>
                  <w:tcW w:w="73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10</w:t>
                  </w:r>
                </w:p>
              </w:tc>
            </w:tr>
            <w:tr w:rsidR="00057BB0" w:rsidRPr="008E0CF3" w:rsidTr="00FA1A54">
              <w:trPr>
                <w:trHeight w:val="404"/>
              </w:trPr>
              <w:tc>
                <w:tcPr>
                  <w:tcW w:w="1817" w:type="dxa"/>
                  <w:gridSpan w:val="4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1807" w:type="dxa"/>
                  <w:gridSpan w:val="8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77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الدرجة </w:t>
                  </w:r>
                </w:p>
              </w:tc>
              <w:tc>
                <w:tcPr>
                  <w:tcW w:w="561" w:type="dxa"/>
                  <w:gridSpan w:val="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56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56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438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56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689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56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73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</w:tr>
            <w:tr w:rsidR="00057BB0" w:rsidRPr="008E0CF3" w:rsidTr="00FA1A54">
              <w:trPr>
                <w:trHeight w:val="313"/>
              </w:trPr>
              <w:tc>
                <w:tcPr>
                  <w:tcW w:w="10188" w:type="dxa"/>
                  <w:gridSpan w:val="43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28"/>
                    </w:numPr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تقييم العجز في التوريد                                                          10 درجات </w:t>
                  </w:r>
                </w:p>
              </w:tc>
            </w:tr>
            <w:tr w:rsidR="00057BB0" w:rsidRPr="008E0CF3" w:rsidTr="00FA1A54">
              <w:trPr>
                <w:trHeight w:val="358"/>
              </w:trPr>
              <w:tc>
                <w:tcPr>
                  <w:tcW w:w="2541" w:type="dxa"/>
                  <w:gridSpan w:val="8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لا يوجد عجز</w:t>
                  </w:r>
                </w:p>
              </w:tc>
              <w:tc>
                <w:tcPr>
                  <w:tcW w:w="2393" w:type="dxa"/>
                  <w:gridSpan w:val="11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يوجد عجز</w:t>
                  </w:r>
                </w:p>
              </w:tc>
              <w:tc>
                <w:tcPr>
                  <w:tcW w:w="2710" w:type="dxa"/>
                  <w:gridSpan w:val="1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ورد العجز في الميعاد</w:t>
                  </w:r>
                </w:p>
              </w:tc>
              <w:tc>
                <w:tcPr>
                  <w:tcW w:w="2545" w:type="dxa"/>
                  <w:gridSpan w:val="11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تاخير عن الميعاد</w:t>
                  </w:r>
                </w:p>
              </w:tc>
            </w:tr>
            <w:tr w:rsidR="00057BB0" w:rsidRPr="008E0CF3" w:rsidTr="00FA1A54">
              <w:trPr>
                <w:trHeight w:val="268"/>
              </w:trPr>
              <w:tc>
                <w:tcPr>
                  <w:tcW w:w="2541" w:type="dxa"/>
                  <w:gridSpan w:val="8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10</w:t>
                  </w:r>
                </w:p>
              </w:tc>
              <w:tc>
                <w:tcPr>
                  <w:tcW w:w="2393" w:type="dxa"/>
                  <w:gridSpan w:val="11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صفر</w:t>
                  </w:r>
                </w:p>
              </w:tc>
              <w:tc>
                <w:tcPr>
                  <w:tcW w:w="2710" w:type="dxa"/>
                  <w:gridSpan w:val="1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5</w:t>
                  </w:r>
                </w:p>
              </w:tc>
              <w:tc>
                <w:tcPr>
                  <w:tcW w:w="2545" w:type="dxa"/>
                  <w:gridSpan w:val="11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صفر</w:t>
                  </w:r>
                </w:p>
              </w:tc>
            </w:tr>
            <w:tr w:rsidR="00057BB0" w:rsidRPr="008E0CF3" w:rsidTr="00FA1A54">
              <w:trPr>
                <w:trHeight w:val="377"/>
              </w:trPr>
              <w:tc>
                <w:tcPr>
                  <w:tcW w:w="4512" w:type="dxa"/>
                  <w:gridSpan w:val="15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المسئول عن المخـــــــازن </w:t>
                  </w:r>
                </w:p>
              </w:tc>
              <w:tc>
                <w:tcPr>
                  <w:tcW w:w="2143" w:type="dxa"/>
                  <w:gridSpan w:val="1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التاريخ :</w:t>
                  </w:r>
                </w:p>
              </w:tc>
              <w:tc>
                <w:tcPr>
                  <w:tcW w:w="3533" w:type="dxa"/>
                  <w:gridSpan w:val="1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اعتماد رئيس لجنة </w:t>
                  </w:r>
                </w:p>
              </w:tc>
            </w:tr>
            <w:tr w:rsidR="00057BB0" w:rsidRPr="008E0CF3" w:rsidTr="00FA1A54">
              <w:trPr>
                <w:trHeight w:val="269"/>
              </w:trPr>
              <w:tc>
                <w:tcPr>
                  <w:tcW w:w="4512" w:type="dxa"/>
                  <w:gridSpan w:val="15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المسئول عن رقابة الجوده </w:t>
                  </w:r>
                </w:p>
              </w:tc>
              <w:tc>
                <w:tcPr>
                  <w:tcW w:w="2143" w:type="dxa"/>
                  <w:gridSpan w:val="12"/>
                  <w:tcBorders>
                    <w:top w:val="single" w:sz="8" w:space="0" w:color="auto"/>
                    <w:left w:val="single" w:sz="8" w:space="0" w:color="auto"/>
                    <w:bottom w:val="triple" w:sz="4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التاريخ :</w:t>
                  </w:r>
                </w:p>
              </w:tc>
              <w:tc>
                <w:tcPr>
                  <w:tcW w:w="1654" w:type="dxa"/>
                  <w:gridSpan w:val="8"/>
                  <w:tcBorders>
                    <w:top w:val="single" w:sz="8" w:space="0" w:color="auto"/>
                    <w:left w:val="single" w:sz="8" w:space="0" w:color="auto"/>
                    <w:bottom w:val="triple" w:sz="4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التاريخ:</w:t>
                  </w:r>
                </w:p>
              </w:tc>
              <w:tc>
                <w:tcPr>
                  <w:tcW w:w="1879" w:type="dxa"/>
                  <w:gridSpan w:val="8"/>
                  <w:tcBorders>
                    <w:top w:val="single" w:sz="8" w:space="0" w:color="auto"/>
                    <w:left w:val="single" w:sz="8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التوقيع :</w:t>
                  </w:r>
                </w:p>
              </w:tc>
            </w:tr>
            <w:tr w:rsidR="00057BB0" w:rsidRPr="008E0CF3" w:rsidTr="00FA1A54">
              <w:trPr>
                <w:trHeight w:val="649"/>
              </w:trPr>
              <w:tc>
                <w:tcPr>
                  <w:tcW w:w="10188" w:type="dxa"/>
                  <w:gridSpan w:val="43"/>
                  <w:tcBorders>
                    <w:top w:val="triple" w:sz="4" w:space="0" w:color="auto"/>
                    <w:left w:val="triple" w:sz="4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27"/>
                    </w:numPr>
                    <w:jc w:val="center"/>
                    <w:rPr>
                      <w:b/>
                      <w:bCs/>
                      <w:sz w:val="18"/>
                      <w:szCs w:val="18"/>
                      <w:u w:val="single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u w:val="single"/>
                      <w:rtl/>
                      <w:lang w:bidi="ar-EG"/>
                    </w:rPr>
                    <w:t>تقييم العجـــــز في التوريــد</w:t>
                  </w:r>
                </w:p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تقييم التفتيش على الواردات                                           40 درجة </w:t>
                  </w:r>
                </w:p>
              </w:tc>
            </w:tr>
            <w:tr w:rsidR="00057BB0" w:rsidRPr="008E0CF3" w:rsidTr="00FA1A54">
              <w:trPr>
                <w:trHeight w:val="253"/>
              </w:trPr>
              <w:tc>
                <w:tcPr>
                  <w:tcW w:w="4823" w:type="dxa"/>
                  <w:gridSpan w:val="17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u w:val="single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u w:val="single"/>
                      <w:rtl/>
                      <w:lang w:bidi="ar-EG"/>
                    </w:rPr>
                    <w:t>التفتيش بنسبة 100%</w:t>
                  </w:r>
                </w:p>
              </w:tc>
              <w:tc>
                <w:tcPr>
                  <w:tcW w:w="5365" w:type="dxa"/>
                  <w:gridSpan w:val="2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u w:val="single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u w:val="single"/>
                      <w:rtl/>
                      <w:lang w:bidi="ar-EG"/>
                    </w:rPr>
                    <w:t xml:space="preserve">التفتيش بالعينات </w:t>
                  </w:r>
                </w:p>
              </w:tc>
            </w:tr>
            <w:tr w:rsidR="00057BB0" w:rsidRPr="008E0CF3" w:rsidTr="00FA1A54">
              <w:trPr>
                <w:trHeight w:val="343"/>
              </w:trPr>
              <w:tc>
                <w:tcPr>
                  <w:tcW w:w="738" w:type="dxa"/>
                  <w:gridSpan w:val="2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 w:right="-514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مستوى</w:t>
                  </w:r>
                </w:p>
                <w:p w:rsidR="00057BB0" w:rsidRPr="00A515A3" w:rsidRDefault="00057BB0" w:rsidP="00FA1A54">
                  <w:pPr>
                    <w:pStyle w:val="ListParagraph"/>
                    <w:ind w:left="0" w:right="-514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التفتيش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jc w:val="center"/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100</w:t>
                  </w:r>
                </w:p>
              </w:tc>
              <w:tc>
                <w:tcPr>
                  <w:tcW w:w="56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jc w:val="center"/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  <w:t>99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jc w:val="center"/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  <w:t>98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tabs>
                      <w:tab w:val="left" w:pos="176"/>
                    </w:tabs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97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96</w:t>
                  </w:r>
                </w:p>
              </w:tc>
              <w:tc>
                <w:tcPr>
                  <w:tcW w:w="70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95</w:t>
                  </w:r>
                </w:p>
              </w:tc>
              <w:tc>
                <w:tcPr>
                  <w:tcW w:w="568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اقل</w:t>
                  </w:r>
                </w:p>
              </w:tc>
              <w:tc>
                <w:tcPr>
                  <w:tcW w:w="986" w:type="dxa"/>
                  <w:gridSpan w:val="7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tabs>
                      <w:tab w:val="left" w:pos="743"/>
                    </w:tabs>
                    <w:ind w:left="38" w:right="34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مستوى التفتيش</w:t>
                  </w:r>
                </w:p>
              </w:tc>
              <w:tc>
                <w:tcPr>
                  <w:tcW w:w="846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41" w:hanging="41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صفر</w:t>
                  </w:r>
                </w:p>
              </w:tc>
              <w:tc>
                <w:tcPr>
                  <w:tcW w:w="705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tabs>
                      <w:tab w:val="left" w:pos="175"/>
                    </w:tabs>
                    <w:ind w:left="33" w:hanging="33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1</w:t>
                  </w:r>
                </w:p>
              </w:tc>
              <w:tc>
                <w:tcPr>
                  <w:tcW w:w="564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2</w:t>
                  </w:r>
                </w:p>
              </w:tc>
              <w:tc>
                <w:tcPr>
                  <w:tcW w:w="56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3</w:t>
                  </w:r>
                </w:p>
              </w:tc>
              <w:tc>
                <w:tcPr>
                  <w:tcW w:w="56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 w:hanging="34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4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3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5</w:t>
                  </w:r>
                </w:p>
              </w:tc>
              <w:tc>
                <w:tcPr>
                  <w:tcW w:w="5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اكثر</w:t>
                  </w:r>
                </w:p>
              </w:tc>
            </w:tr>
            <w:tr w:rsidR="00057BB0" w:rsidRPr="008E0CF3" w:rsidTr="00FA1A54">
              <w:trPr>
                <w:trHeight w:val="404"/>
              </w:trPr>
              <w:tc>
                <w:tcPr>
                  <w:tcW w:w="738" w:type="dxa"/>
                  <w:gridSpan w:val="2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 w:right="-514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التقييم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jc w:val="center"/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  <w:t>40</w:t>
                  </w:r>
                </w:p>
              </w:tc>
              <w:tc>
                <w:tcPr>
                  <w:tcW w:w="563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jc w:val="center"/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sz w:val="18"/>
                      <w:szCs w:val="18"/>
                      <w:rtl/>
                      <w:lang w:bidi="ar-EG"/>
                    </w:rPr>
                    <w:t>35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 w:hanging="34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30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 w:hanging="34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25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7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20</w:t>
                  </w:r>
                </w:p>
              </w:tc>
              <w:tc>
                <w:tcPr>
                  <w:tcW w:w="70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15</w:t>
                  </w:r>
                </w:p>
              </w:tc>
              <w:tc>
                <w:tcPr>
                  <w:tcW w:w="568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صفر</w:t>
                  </w:r>
                </w:p>
              </w:tc>
              <w:tc>
                <w:tcPr>
                  <w:tcW w:w="986" w:type="dxa"/>
                  <w:gridSpan w:val="7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التقييم</w:t>
                  </w:r>
                </w:p>
              </w:tc>
              <w:tc>
                <w:tcPr>
                  <w:tcW w:w="846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41" w:hanging="41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40</w:t>
                  </w:r>
                </w:p>
              </w:tc>
              <w:tc>
                <w:tcPr>
                  <w:tcW w:w="705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 w:firstLine="33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40</w:t>
                  </w:r>
                </w:p>
              </w:tc>
              <w:tc>
                <w:tcPr>
                  <w:tcW w:w="564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35</w:t>
                  </w:r>
                </w:p>
              </w:tc>
              <w:tc>
                <w:tcPr>
                  <w:tcW w:w="56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30</w:t>
                  </w:r>
                </w:p>
              </w:tc>
              <w:tc>
                <w:tcPr>
                  <w:tcW w:w="56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25</w:t>
                  </w:r>
                </w:p>
              </w:tc>
              <w:tc>
                <w:tcPr>
                  <w:tcW w:w="564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3" w:hanging="33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20</w:t>
                  </w:r>
                </w:p>
              </w:tc>
              <w:tc>
                <w:tcPr>
                  <w:tcW w:w="57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15</w:t>
                  </w:r>
                </w:p>
              </w:tc>
            </w:tr>
            <w:tr w:rsidR="00057BB0" w:rsidRPr="008E0CF3" w:rsidTr="00FA1A54">
              <w:trPr>
                <w:trHeight w:val="328"/>
              </w:trPr>
              <w:tc>
                <w:tcPr>
                  <w:tcW w:w="10188" w:type="dxa"/>
                  <w:gridSpan w:val="43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29"/>
                    </w:numPr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المستندات                                                                10 درجات</w:t>
                  </w:r>
                </w:p>
              </w:tc>
            </w:tr>
            <w:tr w:rsidR="00057BB0" w:rsidRPr="008E0CF3" w:rsidTr="00FA1A54">
              <w:trPr>
                <w:trHeight w:val="283"/>
              </w:trPr>
              <w:tc>
                <w:tcPr>
                  <w:tcW w:w="4870" w:type="dxa"/>
                  <w:gridSpan w:val="18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76" w:hanging="76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كافية / مطابقة</w:t>
                  </w:r>
                </w:p>
              </w:tc>
              <w:tc>
                <w:tcPr>
                  <w:tcW w:w="5318" w:type="dxa"/>
                  <w:gridSpan w:val="2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125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غير كافية/ غير مطابقة</w:t>
                  </w:r>
                </w:p>
              </w:tc>
            </w:tr>
            <w:tr w:rsidR="00057BB0" w:rsidRPr="008E0CF3" w:rsidTr="00FA1A54">
              <w:trPr>
                <w:trHeight w:val="313"/>
              </w:trPr>
              <w:tc>
                <w:tcPr>
                  <w:tcW w:w="4870" w:type="dxa"/>
                  <w:gridSpan w:val="18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10</w:t>
                  </w:r>
                </w:p>
              </w:tc>
              <w:tc>
                <w:tcPr>
                  <w:tcW w:w="5318" w:type="dxa"/>
                  <w:gridSpan w:val="2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125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صفر</w:t>
                  </w:r>
                </w:p>
              </w:tc>
            </w:tr>
            <w:tr w:rsidR="00057BB0" w:rsidRPr="008E0CF3" w:rsidTr="00FA1A54">
              <w:trPr>
                <w:trHeight w:val="253"/>
              </w:trPr>
              <w:tc>
                <w:tcPr>
                  <w:tcW w:w="10188" w:type="dxa"/>
                  <w:gridSpan w:val="43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المسئول عن رقابة جودة الواردات                                   التاريخ :                                  التوقيع :</w:t>
                  </w:r>
                </w:p>
              </w:tc>
            </w:tr>
            <w:tr w:rsidR="00057BB0" w:rsidRPr="008E0CF3" w:rsidTr="00FA1A54">
              <w:trPr>
                <w:trHeight w:val="272"/>
              </w:trPr>
              <w:tc>
                <w:tcPr>
                  <w:tcW w:w="10188" w:type="dxa"/>
                  <w:gridSpan w:val="43"/>
                  <w:tcBorders>
                    <w:top w:val="single" w:sz="8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مدير رقابة جودة المخازن                                              التاريخ :                                   التوقيع :</w:t>
                  </w:r>
                </w:p>
              </w:tc>
            </w:tr>
            <w:tr w:rsidR="00057BB0" w:rsidRPr="008E0CF3" w:rsidTr="00FA1A54">
              <w:trPr>
                <w:trHeight w:val="517"/>
              </w:trPr>
              <w:tc>
                <w:tcPr>
                  <w:tcW w:w="10188" w:type="dxa"/>
                  <w:gridSpan w:val="43"/>
                  <w:tcBorders>
                    <w:top w:val="triple" w:sz="4" w:space="0" w:color="auto"/>
                    <w:left w:val="triple" w:sz="4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27"/>
                    </w:numPr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بيانات تملء بواسطة الادارة العامة للاحتياجات</w:t>
                  </w:r>
                </w:p>
                <w:p w:rsidR="00057BB0" w:rsidRPr="00A515A3" w:rsidRDefault="00057BB0" w:rsidP="00057BB0">
                  <w:pPr>
                    <w:pStyle w:val="ListParagraph"/>
                    <w:numPr>
                      <w:ilvl w:val="0"/>
                      <w:numId w:val="30"/>
                    </w:numPr>
                    <w:ind w:left="76" w:firstLine="0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تقييم السعر                                                              20 درجة </w:t>
                  </w:r>
                </w:p>
              </w:tc>
            </w:tr>
            <w:tr w:rsidR="00057BB0" w:rsidRPr="008E0CF3" w:rsidTr="00FA1A54">
              <w:trPr>
                <w:trHeight w:val="232"/>
              </w:trPr>
              <w:tc>
                <w:tcPr>
                  <w:tcW w:w="321" w:type="dxa"/>
                  <w:tcBorders>
                    <w:top w:val="single" w:sz="8" w:space="0" w:color="auto"/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م</w:t>
                  </w:r>
                </w:p>
              </w:tc>
              <w:tc>
                <w:tcPr>
                  <w:tcW w:w="1684" w:type="dxa"/>
                  <w:gridSpan w:val="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 w:firstLine="34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المعيار</w:t>
                  </w:r>
                </w:p>
              </w:tc>
              <w:tc>
                <w:tcPr>
                  <w:tcW w:w="8183" w:type="dxa"/>
                  <w:gridSpan w:val="37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 w:firstLine="41"/>
                    <w:jc w:val="center"/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الدرجة</w:t>
                  </w:r>
                </w:p>
              </w:tc>
            </w:tr>
            <w:tr w:rsidR="00057BB0" w:rsidRPr="008E0CF3" w:rsidTr="00FA1A54">
              <w:trPr>
                <w:trHeight w:val="239"/>
              </w:trPr>
              <w:tc>
                <w:tcPr>
                  <w:tcW w:w="321" w:type="dxa"/>
                  <w:vMerge w:val="restart"/>
                  <w:tcBorders>
                    <w:top w:val="single" w:sz="8" w:space="0" w:color="auto"/>
                    <w:left w:val="triple" w:sz="4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1</w:t>
                  </w:r>
                </w:p>
              </w:tc>
              <w:tc>
                <w:tcPr>
                  <w:tcW w:w="1684" w:type="dxa"/>
                  <w:gridSpan w:val="5"/>
                  <w:vMerge w:val="restart"/>
                  <w:tcBorders>
                    <w:top w:val="single" w:sz="8" w:space="0" w:color="auto"/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السعر مقارن بالواردات خلال العام</w:t>
                  </w:r>
                </w:p>
              </w:tc>
              <w:tc>
                <w:tcPr>
                  <w:tcW w:w="1278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41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نفس السعر</w:t>
                  </w:r>
                </w:p>
              </w:tc>
              <w:tc>
                <w:tcPr>
                  <w:tcW w:w="1268" w:type="dxa"/>
                  <w:gridSpan w:val="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+1 -2 %</w:t>
                  </w:r>
                </w:p>
              </w:tc>
              <w:tc>
                <w:tcPr>
                  <w:tcW w:w="986" w:type="dxa"/>
                  <w:gridSpan w:val="7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1080" w:hanging="108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+3-4%</w:t>
                  </w:r>
                </w:p>
              </w:tc>
              <w:tc>
                <w:tcPr>
                  <w:tcW w:w="1127" w:type="dxa"/>
                  <w:gridSpan w:val="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7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+5-6%</w:t>
                  </w:r>
                </w:p>
              </w:tc>
              <w:tc>
                <w:tcPr>
                  <w:tcW w:w="986" w:type="dxa"/>
                  <w:gridSpan w:val="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 w:hanging="34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+7-8 %</w:t>
                  </w:r>
                </w:p>
              </w:tc>
              <w:tc>
                <w:tcPr>
                  <w:tcW w:w="1268" w:type="dxa"/>
                  <w:gridSpan w:val="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 w:firstLine="34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9-10%</w:t>
                  </w:r>
                </w:p>
              </w:tc>
              <w:tc>
                <w:tcPr>
                  <w:tcW w:w="1268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 w:firstLine="33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اكثر من 10%</w:t>
                  </w:r>
                </w:p>
              </w:tc>
            </w:tr>
            <w:tr w:rsidR="00057BB0" w:rsidRPr="008E0CF3" w:rsidTr="00FA1A54">
              <w:trPr>
                <w:trHeight w:val="224"/>
              </w:trPr>
              <w:tc>
                <w:tcPr>
                  <w:tcW w:w="321" w:type="dxa"/>
                  <w:vMerge/>
                  <w:tcBorders>
                    <w:left w:val="trip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1080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</w:p>
              </w:tc>
              <w:tc>
                <w:tcPr>
                  <w:tcW w:w="1684" w:type="dxa"/>
                  <w:gridSpan w:val="5"/>
                  <w:vMerge/>
                  <w:tcBorders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1080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</w:p>
              </w:tc>
              <w:tc>
                <w:tcPr>
                  <w:tcW w:w="1278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41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10</w:t>
                  </w:r>
                </w:p>
              </w:tc>
              <w:tc>
                <w:tcPr>
                  <w:tcW w:w="1268" w:type="dxa"/>
                  <w:gridSpan w:val="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9</w:t>
                  </w:r>
                </w:p>
              </w:tc>
              <w:tc>
                <w:tcPr>
                  <w:tcW w:w="986" w:type="dxa"/>
                  <w:gridSpan w:val="7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1080" w:hanging="108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8</w:t>
                  </w:r>
                </w:p>
              </w:tc>
              <w:tc>
                <w:tcPr>
                  <w:tcW w:w="1127" w:type="dxa"/>
                  <w:gridSpan w:val="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7" w:hanging="37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7</w:t>
                  </w:r>
                </w:p>
              </w:tc>
              <w:tc>
                <w:tcPr>
                  <w:tcW w:w="986" w:type="dxa"/>
                  <w:gridSpan w:val="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6</w:t>
                  </w:r>
                </w:p>
              </w:tc>
              <w:tc>
                <w:tcPr>
                  <w:tcW w:w="1268" w:type="dxa"/>
                  <w:gridSpan w:val="6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5</w:t>
                  </w:r>
                </w:p>
              </w:tc>
              <w:tc>
                <w:tcPr>
                  <w:tcW w:w="1268" w:type="dxa"/>
                  <w:gridSpan w:val="4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صفر</w:t>
                  </w:r>
                </w:p>
              </w:tc>
            </w:tr>
            <w:tr w:rsidR="00057BB0" w:rsidRPr="008E0CF3" w:rsidTr="00FA1A54">
              <w:trPr>
                <w:trHeight w:val="273"/>
              </w:trPr>
              <w:tc>
                <w:tcPr>
                  <w:tcW w:w="321" w:type="dxa"/>
                  <w:vMerge w:val="restart"/>
                  <w:tcBorders>
                    <w:top w:val="single" w:sz="8" w:space="0" w:color="auto"/>
                    <w:left w:val="triple" w:sz="4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2</w:t>
                  </w:r>
                </w:p>
              </w:tc>
              <w:tc>
                <w:tcPr>
                  <w:tcW w:w="1684" w:type="dxa"/>
                  <w:gridSpan w:val="5"/>
                  <w:vMerge w:val="restart"/>
                  <w:tcBorders>
                    <w:top w:val="single" w:sz="8" w:space="0" w:color="auto"/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34" w:hanging="34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 xml:space="preserve">التسهيلات في الدفع </w:t>
                  </w:r>
                </w:p>
              </w:tc>
              <w:tc>
                <w:tcPr>
                  <w:tcW w:w="3110" w:type="dxa"/>
                  <w:gridSpan w:val="1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دفع بعد الفحص والاستلام</w:t>
                  </w:r>
                </w:p>
              </w:tc>
              <w:tc>
                <w:tcPr>
                  <w:tcW w:w="2344" w:type="dxa"/>
                  <w:gridSpan w:val="10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دفع مقدمه</w:t>
                  </w:r>
                </w:p>
              </w:tc>
              <w:tc>
                <w:tcPr>
                  <w:tcW w:w="2729" w:type="dxa"/>
                  <w:gridSpan w:val="1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triple" w:sz="4" w:space="0" w:color="auto"/>
                  </w:tcBorders>
                  <w:vAlign w:val="center"/>
                </w:tcPr>
                <w:p w:rsidR="00057BB0" w:rsidRPr="00A515A3" w:rsidRDefault="00057BB0" w:rsidP="00FA1A54">
                  <w:pPr>
                    <w:pStyle w:val="ListParagraph"/>
                    <w:ind w:left="183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الدفع مقدما</w:t>
                  </w:r>
                </w:p>
              </w:tc>
            </w:tr>
            <w:tr w:rsidR="00057BB0" w:rsidRPr="008E0CF3" w:rsidTr="00FA1A54">
              <w:trPr>
                <w:trHeight w:val="194"/>
              </w:trPr>
              <w:tc>
                <w:tcPr>
                  <w:tcW w:w="321" w:type="dxa"/>
                  <w:vMerge/>
                  <w:tcBorders>
                    <w:left w:val="triple" w:sz="4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1080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</w:p>
              </w:tc>
              <w:tc>
                <w:tcPr>
                  <w:tcW w:w="1684" w:type="dxa"/>
                  <w:gridSpan w:val="5"/>
                  <w:vMerge/>
                  <w:tcBorders>
                    <w:left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1080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</w:p>
              </w:tc>
              <w:tc>
                <w:tcPr>
                  <w:tcW w:w="3110" w:type="dxa"/>
                  <w:gridSpan w:val="15"/>
                  <w:tcBorders>
                    <w:top w:val="single" w:sz="8" w:space="0" w:color="auto"/>
                    <w:left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10</w:t>
                  </w:r>
                </w:p>
              </w:tc>
              <w:tc>
                <w:tcPr>
                  <w:tcW w:w="2344" w:type="dxa"/>
                  <w:gridSpan w:val="10"/>
                  <w:tcBorders>
                    <w:top w:val="single" w:sz="8" w:space="0" w:color="auto"/>
                    <w:left w:val="single" w:sz="8" w:space="0" w:color="auto"/>
                    <w:right w:val="single" w:sz="8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8</w:t>
                  </w:r>
                </w:p>
              </w:tc>
              <w:tc>
                <w:tcPr>
                  <w:tcW w:w="2729" w:type="dxa"/>
                  <w:gridSpan w:val="12"/>
                  <w:tcBorders>
                    <w:top w:val="single" w:sz="8" w:space="0" w:color="auto"/>
                    <w:left w:val="single" w:sz="8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pStyle w:val="ListParagraph"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bidi="ar-EG"/>
                    </w:rPr>
                  </w:pPr>
                  <w:r w:rsidRPr="00A515A3">
                    <w:rPr>
                      <w:b/>
                      <w:bCs/>
                      <w:sz w:val="18"/>
                      <w:szCs w:val="18"/>
                      <w:rtl/>
                      <w:lang w:bidi="ar-EG"/>
                    </w:rPr>
                    <w:t>6</w:t>
                  </w:r>
                </w:p>
              </w:tc>
            </w:tr>
            <w:tr w:rsidR="00057BB0" w:rsidRPr="008E0CF3" w:rsidTr="00FA1A54">
              <w:tblPrEx>
                <w:tblBorders>
                  <w:top w:val="triple" w:sz="4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99"/>
              </w:trPr>
              <w:tc>
                <w:tcPr>
                  <w:tcW w:w="10188" w:type="dxa"/>
                  <w:gridSpan w:val="43"/>
                  <w:tcBorders>
                    <w:top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u w:val="double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u w:val="double"/>
                      <w:rtl/>
                      <w:lang w:bidi="ar-EG"/>
                    </w:rPr>
                    <w:t>*التقييم النهائي : يملء بواسطة الادارة العامه للاحتياجات</w:t>
                  </w:r>
                </w:p>
              </w:tc>
            </w:tr>
          </w:tbl>
          <w:p w:rsidR="00057BB0" w:rsidRPr="00A515A3" w:rsidRDefault="00057BB0" w:rsidP="009009EB">
            <w:pPr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</w:pPr>
          </w:p>
          <w:tbl>
            <w:tblPr>
              <w:bidiVisual/>
              <w:tblW w:w="0" w:type="auto"/>
              <w:tblInd w:w="400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1127"/>
              <w:gridCol w:w="1831"/>
              <w:gridCol w:w="1845"/>
              <w:gridCol w:w="128"/>
              <w:gridCol w:w="1832"/>
              <w:gridCol w:w="1831"/>
              <w:gridCol w:w="1144"/>
              <w:gridCol w:w="407"/>
            </w:tblGrid>
            <w:tr w:rsidR="00057BB0" w:rsidRPr="008E0CF3" w:rsidTr="00FA1A54">
              <w:trPr>
                <w:trHeight w:val="522"/>
              </w:trPr>
              <w:tc>
                <w:tcPr>
                  <w:tcW w:w="1127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التوريد في الميعاد (20)</w:t>
                  </w:r>
                </w:p>
              </w:tc>
              <w:tc>
                <w:tcPr>
                  <w:tcW w:w="1831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تقييم العجز</w:t>
                  </w:r>
                </w:p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(10)</w:t>
                  </w:r>
                </w:p>
              </w:tc>
              <w:tc>
                <w:tcPr>
                  <w:tcW w:w="1973" w:type="dxa"/>
                  <w:gridSpan w:val="2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اعمال التفتيش</w:t>
                  </w:r>
                </w:p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(40)</w:t>
                  </w:r>
                </w:p>
              </w:tc>
              <w:tc>
                <w:tcPr>
                  <w:tcW w:w="1832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المستندات</w:t>
                  </w:r>
                </w:p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(10)</w:t>
                  </w:r>
                </w:p>
              </w:tc>
              <w:tc>
                <w:tcPr>
                  <w:tcW w:w="1831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السعر</w:t>
                  </w:r>
                </w:p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(20)</w:t>
                  </w:r>
                </w:p>
              </w:tc>
              <w:tc>
                <w:tcPr>
                  <w:tcW w:w="1551" w:type="dxa"/>
                  <w:gridSpan w:val="2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الاجمالى</w:t>
                  </w:r>
                </w:p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  <w:r w:rsidRPr="00A515A3"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  <w:t>(100)</w:t>
                  </w:r>
                </w:p>
              </w:tc>
            </w:tr>
            <w:tr w:rsidR="00057BB0" w:rsidRPr="008E0CF3" w:rsidTr="00FA1A54">
              <w:trPr>
                <w:trHeight w:val="337"/>
              </w:trPr>
              <w:tc>
                <w:tcPr>
                  <w:tcW w:w="1127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1831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1973" w:type="dxa"/>
                  <w:gridSpan w:val="2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1832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1831" w:type="dxa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  <w:tc>
                <w:tcPr>
                  <w:tcW w:w="1551" w:type="dxa"/>
                  <w:gridSpan w:val="2"/>
                  <w:tcBorders>
                    <w:top w:val="triple" w:sz="4" w:space="0" w:color="auto"/>
                    <w:left w:val="triple" w:sz="4" w:space="0" w:color="auto"/>
                    <w:bottom w:val="triple" w:sz="4" w:space="0" w:color="auto"/>
                    <w:right w:val="triple" w:sz="4" w:space="0" w:color="auto"/>
                  </w:tcBorders>
                </w:tcPr>
                <w:p w:rsidR="00057BB0" w:rsidRPr="00A515A3" w:rsidRDefault="00057BB0" w:rsidP="009009EB">
                  <w:pPr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</w:tr>
            <w:tr w:rsidR="00057BB0" w:rsidRPr="008E0CF3" w:rsidTr="00FA1A54">
              <w:tblPrEx>
                <w:tblBorders>
                  <w:top w:val="triple" w:sz="4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gridBefore w:val="3"/>
                <w:gridAfter w:val="1"/>
                <w:wBefore w:w="4803" w:type="dxa"/>
                <w:wAfter w:w="407" w:type="dxa"/>
                <w:trHeight w:val="99"/>
              </w:trPr>
              <w:tc>
                <w:tcPr>
                  <w:tcW w:w="4935" w:type="dxa"/>
                  <w:gridSpan w:val="4"/>
                </w:tcPr>
                <w:p w:rsidR="00057BB0" w:rsidRPr="00A515A3" w:rsidRDefault="00057BB0" w:rsidP="009009EB">
                  <w:pPr>
                    <w:ind w:left="425"/>
                    <w:jc w:val="center"/>
                    <w:rPr>
                      <w:rFonts w:cs="Times New Roman"/>
                      <w:b/>
                      <w:bCs/>
                      <w:sz w:val="18"/>
                      <w:szCs w:val="18"/>
                      <w:rtl/>
                      <w:lang w:bidi="ar-EG"/>
                    </w:rPr>
                  </w:pPr>
                </w:p>
              </w:tc>
            </w:tr>
          </w:tbl>
          <w:p w:rsidR="00057BB0" w:rsidRPr="00A515A3" w:rsidRDefault="00057BB0" w:rsidP="009009EB">
            <w:pPr>
              <w:bidi/>
              <w:spacing w:line="360" w:lineRule="auto"/>
              <w:ind w:left="425"/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>مدير ادارة المشتريات :</w:t>
            </w:r>
          </w:p>
          <w:p w:rsidR="00057BB0" w:rsidRPr="00A515A3" w:rsidRDefault="00057BB0" w:rsidP="009009EB">
            <w:pPr>
              <w:bidi/>
              <w:spacing w:line="360" w:lineRule="auto"/>
              <w:ind w:left="425"/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>مدير الادارة العامه للاحتياجات :</w:t>
            </w:r>
          </w:p>
          <w:p w:rsidR="00057BB0" w:rsidRPr="00A515A3" w:rsidRDefault="00057BB0" w:rsidP="009009EB">
            <w:pPr>
              <w:spacing w:line="360" w:lineRule="auto"/>
              <w:rPr>
                <w:rFonts w:cs="Times New Roman"/>
                <w:b/>
                <w:bCs/>
                <w:lang w:bidi="ar-EG"/>
              </w:rPr>
            </w:pP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>ن/81</w:t>
            </w:r>
            <w:r w:rsidRPr="00A515A3">
              <w:rPr>
                <w:rFonts w:cs="Times New Roman"/>
                <w:b/>
                <w:bCs/>
                <w:rtl/>
                <w:lang w:bidi="ar-EG"/>
              </w:rPr>
              <w:t>/</w:t>
            </w:r>
            <w:r w:rsidRPr="00A515A3">
              <w:rPr>
                <w:rFonts w:cs="Times New Roman"/>
                <w:b/>
                <w:bCs/>
                <w:sz w:val="18"/>
                <w:szCs w:val="18"/>
                <w:rtl/>
                <w:lang w:bidi="ar-EG"/>
              </w:rPr>
              <w:t>225</w:t>
            </w:r>
            <w:r w:rsidRPr="00A515A3">
              <w:rPr>
                <w:rFonts w:cs="Times New Roman" w:hint="cs"/>
                <w:b/>
                <w:bCs/>
                <w:sz w:val="18"/>
                <w:szCs w:val="18"/>
                <w:rtl/>
                <w:lang w:bidi="ar-EG"/>
              </w:rPr>
              <w:t>)</w:t>
            </w:r>
            <w:r w:rsidRPr="00A515A3">
              <w:rPr>
                <w:rFonts w:cs="Times New Roman"/>
                <w:b/>
                <w:bCs/>
                <w:lang w:bidi="ar-EG"/>
              </w:rPr>
              <w:t>)</w:t>
            </w:r>
          </w:p>
        </w:tc>
      </w:tr>
    </w:tbl>
    <w:p w:rsidR="00057BB0" w:rsidRPr="00A515A3" w:rsidRDefault="00057BB0" w:rsidP="00057BB0">
      <w:pPr>
        <w:bidi/>
        <w:rPr>
          <w:rFonts w:ascii="Arial" w:hAnsi="Arial" w:cs="AdvertisingBold"/>
          <w:sz w:val="24"/>
          <w:szCs w:val="24"/>
          <w:rtl/>
        </w:rPr>
      </w:pPr>
    </w:p>
    <w:sectPr w:rsidR="00057BB0" w:rsidRPr="00A515A3" w:rsidSect="00B41595">
      <w:endnotePr>
        <w:numFmt w:val="lowerLetter"/>
      </w:endnotePr>
      <w:pgSz w:w="11907" w:h="16840" w:code="9"/>
      <w:pgMar w:top="142" w:right="567" w:bottom="567" w:left="567" w:header="510" w:footer="284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9D6" w:rsidRDefault="008739D6">
      <w:r>
        <w:separator/>
      </w:r>
    </w:p>
  </w:endnote>
  <w:endnote w:type="continuationSeparator" w:id="0">
    <w:p w:rsidR="008739D6" w:rsidRDefault="00873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2942001" w:usb1="03F40006" w:usb2="0002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E22" w:rsidRPr="001D763A" w:rsidRDefault="000C0288" w:rsidP="000C0288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rtl/>
        <w:lang w:eastAsia="en-US"/>
      </w:rPr>
    </w:pPr>
    <w:r>
      <w:rPr>
        <w:rFonts w:cs="PT Bold Heading" w:hint="cs"/>
        <w:b/>
        <w:bCs/>
        <w:sz w:val="24"/>
        <w:szCs w:val="24"/>
        <w:rtl/>
        <w:lang w:eastAsia="en-US" w:bidi="ar-EG"/>
      </w:rPr>
      <w:t>22</w:t>
    </w:r>
    <w:r w:rsidR="000D1E22" w:rsidRPr="001D763A">
      <w:rPr>
        <w:rFonts w:cs="PT Bold Heading" w:hint="cs"/>
        <w:b/>
        <w:bCs/>
        <w:sz w:val="24"/>
        <w:szCs w:val="24"/>
        <w:rtl/>
        <w:lang w:eastAsia="en-US" w:bidi="ar-EG"/>
      </w:rPr>
      <w:t>/</w:t>
    </w:r>
    <w:r>
      <w:rPr>
        <w:rFonts w:cs="PT Bold Heading" w:hint="cs"/>
        <w:b/>
        <w:bCs/>
        <w:sz w:val="24"/>
        <w:szCs w:val="24"/>
        <w:rtl/>
        <w:lang w:eastAsia="en-US" w:bidi="ar-EG"/>
      </w:rPr>
      <w:t>10</w:t>
    </w:r>
    <w:r w:rsidR="000D1E22" w:rsidRPr="001D763A">
      <w:rPr>
        <w:rFonts w:cs="PT Bold Heading" w:hint="cs"/>
        <w:b/>
        <w:bCs/>
        <w:sz w:val="24"/>
        <w:szCs w:val="24"/>
        <w:rtl/>
        <w:lang w:eastAsia="en-US" w:bidi="ar-EG"/>
      </w:rPr>
      <w:t>/</w:t>
    </w:r>
    <w:r>
      <w:rPr>
        <w:rFonts w:cs="PT Bold Heading" w:hint="cs"/>
        <w:b/>
        <w:bCs/>
        <w:sz w:val="24"/>
        <w:szCs w:val="24"/>
        <w:rtl/>
        <w:lang w:eastAsia="en-US" w:bidi="ar-EG"/>
      </w:rPr>
      <w:t>2025</w:t>
    </w:r>
    <w:r w:rsidR="000D1E22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  <w:r w:rsidR="00FE460E">
      <w:rPr>
        <w:rFonts w:cs="PT Bold Heading"/>
        <w:b/>
        <w:bCs/>
        <w:sz w:val="24"/>
        <w:szCs w:val="24"/>
        <w:lang w:eastAsia="en-US" w:bidi="ar-EG"/>
      </w:rPr>
      <w:t xml:space="preserve">                    </w:t>
    </w:r>
    <w:r w:rsidR="000D1E22" w:rsidRPr="001D763A">
      <w:rPr>
        <w:rFonts w:cs="PT Bold Heading"/>
        <w:b/>
        <w:bCs/>
        <w:sz w:val="24"/>
        <w:szCs w:val="24"/>
        <w:lang w:eastAsia="en-US" w:bidi="ar-EG"/>
      </w:rPr>
      <w:t xml:space="preserve">    Rev # ( 1 )       </w:t>
    </w:r>
    <w:r w:rsidR="000D1E22">
      <w:rPr>
        <w:rFonts w:cs="PT Bold Heading"/>
        <w:b/>
        <w:bCs/>
        <w:sz w:val="24"/>
        <w:szCs w:val="24"/>
        <w:lang w:eastAsia="en-US" w:bidi="ar-EG"/>
      </w:rPr>
      <w:t xml:space="preserve"> </w:t>
    </w:r>
    <w:r w:rsidR="000D1E22">
      <w:rPr>
        <w:rFonts w:cs="PT Bold Heading" w:hint="cs"/>
        <w:b/>
        <w:bCs/>
        <w:sz w:val="24"/>
        <w:szCs w:val="24"/>
        <w:rtl/>
        <w:lang w:eastAsia="en-US"/>
      </w:rPr>
      <w:t xml:space="preserve">                      </w:t>
    </w:r>
    <w:r w:rsidR="00FE460E">
      <w:rPr>
        <w:rFonts w:cs="PT Bold Heading"/>
        <w:b/>
        <w:bCs/>
        <w:sz w:val="24"/>
        <w:szCs w:val="24"/>
        <w:lang w:eastAsia="en-US"/>
      </w:rPr>
      <w:t>Issue#(2)</w:t>
    </w:r>
    <w:r w:rsidR="000D1E22">
      <w:rPr>
        <w:rFonts w:cs="PT Bold Heading" w:hint="cs"/>
        <w:b/>
        <w:bCs/>
        <w:sz w:val="24"/>
        <w:szCs w:val="24"/>
        <w:rtl/>
        <w:lang w:eastAsia="en-US"/>
      </w:rPr>
      <w:t xml:space="preserve">       </w:t>
    </w:r>
  </w:p>
  <w:p w:rsidR="000D1E22" w:rsidRDefault="000D1E22" w:rsidP="0004664E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9D6" w:rsidRDefault="008739D6">
      <w:r>
        <w:separator/>
      </w:r>
    </w:p>
  </w:footnote>
  <w:footnote w:type="continuationSeparator" w:id="0">
    <w:p w:rsidR="008739D6" w:rsidRDefault="008739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1E22" w:rsidRDefault="000D1E22" w:rsidP="00D779A5">
    <w:pPr>
      <w:bidi/>
      <w:jc w:val="center"/>
      <w:rPr>
        <w:sz w:val="4"/>
        <w:szCs w:val="2"/>
        <w:rtl/>
      </w:rPr>
    </w:pPr>
    <w:r>
      <w:rPr>
        <w:sz w:val="4"/>
        <w:szCs w:val="2"/>
      </w:rPr>
      <w:t>.</w:t>
    </w:r>
    <w:r>
      <w:rPr>
        <w:sz w:val="4"/>
        <w:szCs w:val="2"/>
      </w:rPr>
      <w:cr/>
    </w:r>
  </w:p>
  <w:p w:rsidR="000D1E22" w:rsidRDefault="000D1E22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CEC72AF"/>
    <w:multiLevelType w:val="hybridMultilevel"/>
    <w:tmpl w:val="1E68F104"/>
    <w:lvl w:ilvl="0" w:tplc="41861092">
      <w:numFmt w:val="bullet"/>
      <w:lvlText w:val="-"/>
      <w:lvlJc w:val="left"/>
      <w:pPr>
        <w:ind w:left="435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4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5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6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8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9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2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4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5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7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8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9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30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4"/>
  </w:num>
  <w:num w:numId="2">
    <w:abstractNumId w:val="0"/>
  </w:num>
  <w:num w:numId="3">
    <w:abstractNumId w:val="17"/>
  </w:num>
  <w:num w:numId="4">
    <w:abstractNumId w:val="4"/>
  </w:num>
  <w:num w:numId="5">
    <w:abstractNumId w:val="27"/>
  </w:num>
  <w:num w:numId="6">
    <w:abstractNumId w:val="16"/>
  </w:num>
  <w:num w:numId="7">
    <w:abstractNumId w:val="7"/>
  </w:num>
  <w:num w:numId="8">
    <w:abstractNumId w:val="11"/>
  </w:num>
  <w:num w:numId="9">
    <w:abstractNumId w:val="15"/>
  </w:num>
  <w:num w:numId="10">
    <w:abstractNumId w:val="1"/>
  </w:num>
  <w:num w:numId="11">
    <w:abstractNumId w:val="3"/>
  </w:num>
  <w:num w:numId="12">
    <w:abstractNumId w:val="23"/>
  </w:num>
  <w:num w:numId="13">
    <w:abstractNumId w:val="18"/>
  </w:num>
  <w:num w:numId="14">
    <w:abstractNumId w:val="28"/>
  </w:num>
  <w:num w:numId="15">
    <w:abstractNumId w:val="10"/>
  </w:num>
  <w:num w:numId="16">
    <w:abstractNumId w:val="30"/>
  </w:num>
  <w:num w:numId="17">
    <w:abstractNumId w:val="2"/>
  </w:num>
  <w:num w:numId="18">
    <w:abstractNumId w:val="24"/>
  </w:num>
  <w:num w:numId="19">
    <w:abstractNumId w:val="9"/>
  </w:num>
  <w:num w:numId="20">
    <w:abstractNumId w:val="6"/>
  </w:num>
  <w:num w:numId="21">
    <w:abstractNumId w:val="21"/>
  </w:num>
  <w:num w:numId="22">
    <w:abstractNumId w:val="26"/>
  </w:num>
  <w:num w:numId="23">
    <w:abstractNumId w:val="29"/>
  </w:num>
  <w:num w:numId="24">
    <w:abstractNumId w:val="5"/>
  </w:num>
  <w:num w:numId="25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8"/>
  </w:num>
  <w:num w:numId="29">
    <w:abstractNumId w:val="12"/>
  </w:num>
  <w:num w:numId="30">
    <w:abstractNumId w:val="19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A67"/>
    <w:rsid w:val="0000198F"/>
    <w:rsid w:val="0004664E"/>
    <w:rsid w:val="00057BB0"/>
    <w:rsid w:val="00061B9E"/>
    <w:rsid w:val="0006757E"/>
    <w:rsid w:val="000714C8"/>
    <w:rsid w:val="00085BAA"/>
    <w:rsid w:val="00096B70"/>
    <w:rsid w:val="000B453F"/>
    <w:rsid w:val="000C0288"/>
    <w:rsid w:val="000C0BC9"/>
    <w:rsid w:val="000C4DBA"/>
    <w:rsid w:val="000D1E22"/>
    <w:rsid w:val="000D42EC"/>
    <w:rsid w:val="000F363B"/>
    <w:rsid w:val="00106DBF"/>
    <w:rsid w:val="00112964"/>
    <w:rsid w:val="00126252"/>
    <w:rsid w:val="00127FED"/>
    <w:rsid w:val="00137A59"/>
    <w:rsid w:val="00141EBB"/>
    <w:rsid w:val="00163820"/>
    <w:rsid w:val="00167229"/>
    <w:rsid w:val="00173A66"/>
    <w:rsid w:val="00192138"/>
    <w:rsid w:val="00197FA5"/>
    <w:rsid w:val="001A5158"/>
    <w:rsid w:val="001C1D22"/>
    <w:rsid w:val="001C4E05"/>
    <w:rsid w:val="001D763A"/>
    <w:rsid w:val="001E3DDE"/>
    <w:rsid w:val="001F1A5D"/>
    <w:rsid w:val="002024DD"/>
    <w:rsid w:val="00210AED"/>
    <w:rsid w:val="00216C28"/>
    <w:rsid w:val="00217B76"/>
    <w:rsid w:val="002215A8"/>
    <w:rsid w:val="002219DB"/>
    <w:rsid w:val="00235463"/>
    <w:rsid w:val="002509BF"/>
    <w:rsid w:val="00255CDC"/>
    <w:rsid w:val="002779B8"/>
    <w:rsid w:val="00282906"/>
    <w:rsid w:val="002C14CF"/>
    <w:rsid w:val="002C1C10"/>
    <w:rsid w:val="002C22A6"/>
    <w:rsid w:val="002C7EC8"/>
    <w:rsid w:val="002E15C1"/>
    <w:rsid w:val="002E4236"/>
    <w:rsid w:val="0030167F"/>
    <w:rsid w:val="00323B3F"/>
    <w:rsid w:val="0033178F"/>
    <w:rsid w:val="00353EA8"/>
    <w:rsid w:val="003571C5"/>
    <w:rsid w:val="0036607F"/>
    <w:rsid w:val="00375CB6"/>
    <w:rsid w:val="00376249"/>
    <w:rsid w:val="00376B4C"/>
    <w:rsid w:val="00377E6D"/>
    <w:rsid w:val="00384535"/>
    <w:rsid w:val="003862DA"/>
    <w:rsid w:val="003B0E9D"/>
    <w:rsid w:val="003B31F0"/>
    <w:rsid w:val="003C6DCA"/>
    <w:rsid w:val="003E7BF5"/>
    <w:rsid w:val="0042062F"/>
    <w:rsid w:val="00451BEE"/>
    <w:rsid w:val="00457AF4"/>
    <w:rsid w:val="00472247"/>
    <w:rsid w:val="004762AD"/>
    <w:rsid w:val="004839FD"/>
    <w:rsid w:val="00484525"/>
    <w:rsid w:val="004B49F3"/>
    <w:rsid w:val="004C044C"/>
    <w:rsid w:val="004C4F74"/>
    <w:rsid w:val="004E4F06"/>
    <w:rsid w:val="004F0EAD"/>
    <w:rsid w:val="005100C4"/>
    <w:rsid w:val="005163ED"/>
    <w:rsid w:val="0052174C"/>
    <w:rsid w:val="00527AF1"/>
    <w:rsid w:val="005313FE"/>
    <w:rsid w:val="0053622B"/>
    <w:rsid w:val="00536A4B"/>
    <w:rsid w:val="005373D1"/>
    <w:rsid w:val="00546BBA"/>
    <w:rsid w:val="005609F3"/>
    <w:rsid w:val="005627FB"/>
    <w:rsid w:val="005732E3"/>
    <w:rsid w:val="0058257B"/>
    <w:rsid w:val="005825B5"/>
    <w:rsid w:val="005A41D7"/>
    <w:rsid w:val="005A5B51"/>
    <w:rsid w:val="005B0CE3"/>
    <w:rsid w:val="005B3462"/>
    <w:rsid w:val="005B7FF3"/>
    <w:rsid w:val="005D2DF5"/>
    <w:rsid w:val="005E7D06"/>
    <w:rsid w:val="005F6330"/>
    <w:rsid w:val="00603453"/>
    <w:rsid w:val="00613B4D"/>
    <w:rsid w:val="0062527E"/>
    <w:rsid w:val="00652919"/>
    <w:rsid w:val="00660F2A"/>
    <w:rsid w:val="0069403B"/>
    <w:rsid w:val="00697B66"/>
    <w:rsid w:val="006A69B8"/>
    <w:rsid w:val="006B2AED"/>
    <w:rsid w:val="006D4725"/>
    <w:rsid w:val="006E67D3"/>
    <w:rsid w:val="006F4A40"/>
    <w:rsid w:val="00720D9F"/>
    <w:rsid w:val="00777BE6"/>
    <w:rsid w:val="00780578"/>
    <w:rsid w:val="007A169C"/>
    <w:rsid w:val="007B6E4A"/>
    <w:rsid w:val="007C1F08"/>
    <w:rsid w:val="007C4A84"/>
    <w:rsid w:val="007C765A"/>
    <w:rsid w:val="007D2C40"/>
    <w:rsid w:val="007D3815"/>
    <w:rsid w:val="007D622E"/>
    <w:rsid w:val="007F1D01"/>
    <w:rsid w:val="008215CB"/>
    <w:rsid w:val="00822A8E"/>
    <w:rsid w:val="00825A09"/>
    <w:rsid w:val="00826797"/>
    <w:rsid w:val="00826CDB"/>
    <w:rsid w:val="00853855"/>
    <w:rsid w:val="00853D04"/>
    <w:rsid w:val="008739D6"/>
    <w:rsid w:val="00885058"/>
    <w:rsid w:val="008A5B88"/>
    <w:rsid w:val="008B2079"/>
    <w:rsid w:val="008D3702"/>
    <w:rsid w:val="008F60D9"/>
    <w:rsid w:val="009009EB"/>
    <w:rsid w:val="00915582"/>
    <w:rsid w:val="009175E2"/>
    <w:rsid w:val="00933C37"/>
    <w:rsid w:val="00937696"/>
    <w:rsid w:val="009379DE"/>
    <w:rsid w:val="00951227"/>
    <w:rsid w:val="0095141D"/>
    <w:rsid w:val="00956611"/>
    <w:rsid w:val="00962102"/>
    <w:rsid w:val="00963B17"/>
    <w:rsid w:val="00973259"/>
    <w:rsid w:val="009E109C"/>
    <w:rsid w:val="009E4776"/>
    <w:rsid w:val="009F6757"/>
    <w:rsid w:val="00A0429D"/>
    <w:rsid w:val="00A20F1F"/>
    <w:rsid w:val="00A2229B"/>
    <w:rsid w:val="00A35B2B"/>
    <w:rsid w:val="00A35EA3"/>
    <w:rsid w:val="00A36D66"/>
    <w:rsid w:val="00A406CA"/>
    <w:rsid w:val="00A46912"/>
    <w:rsid w:val="00A515A3"/>
    <w:rsid w:val="00A54913"/>
    <w:rsid w:val="00A650F3"/>
    <w:rsid w:val="00A67A75"/>
    <w:rsid w:val="00A934EC"/>
    <w:rsid w:val="00AA52AF"/>
    <w:rsid w:val="00AA6F79"/>
    <w:rsid w:val="00AD13D9"/>
    <w:rsid w:val="00AD30D7"/>
    <w:rsid w:val="00AE175E"/>
    <w:rsid w:val="00AE25B1"/>
    <w:rsid w:val="00AF4F89"/>
    <w:rsid w:val="00B01173"/>
    <w:rsid w:val="00B1076B"/>
    <w:rsid w:val="00B2172E"/>
    <w:rsid w:val="00B21EF9"/>
    <w:rsid w:val="00B26D89"/>
    <w:rsid w:val="00B300D2"/>
    <w:rsid w:val="00B356E1"/>
    <w:rsid w:val="00B35C66"/>
    <w:rsid w:val="00B41595"/>
    <w:rsid w:val="00B47B33"/>
    <w:rsid w:val="00B60131"/>
    <w:rsid w:val="00B652F3"/>
    <w:rsid w:val="00B659B7"/>
    <w:rsid w:val="00B66868"/>
    <w:rsid w:val="00B7305F"/>
    <w:rsid w:val="00B75E4C"/>
    <w:rsid w:val="00B85E65"/>
    <w:rsid w:val="00B95CAA"/>
    <w:rsid w:val="00BA2C60"/>
    <w:rsid w:val="00BB528A"/>
    <w:rsid w:val="00BC03FA"/>
    <w:rsid w:val="00BC33C6"/>
    <w:rsid w:val="00BC54F6"/>
    <w:rsid w:val="00BD0EFE"/>
    <w:rsid w:val="00BE02DC"/>
    <w:rsid w:val="00BE1503"/>
    <w:rsid w:val="00BE218F"/>
    <w:rsid w:val="00C02C69"/>
    <w:rsid w:val="00C10289"/>
    <w:rsid w:val="00C11613"/>
    <w:rsid w:val="00C15262"/>
    <w:rsid w:val="00C15B35"/>
    <w:rsid w:val="00C23989"/>
    <w:rsid w:val="00C40BAC"/>
    <w:rsid w:val="00C51630"/>
    <w:rsid w:val="00C824D9"/>
    <w:rsid w:val="00C90696"/>
    <w:rsid w:val="00C94908"/>
    <w:rsid w:val="00CA41C1"/>
    <w:rsid w:val="00CA5894"/>
    <w:rsid w:val="00CB2E0A"/>
    <w:rsid w:val="00CD29D4"/>
    <w:rsid w:val="00CE00BD"/>
    <w:rsid w:val="00CE4BF4"/>
    <w:rsid w:val="00CE5A67"/>
    <w:rsid w:val="00CF3381"/>
    <w:rsid w:val="00CF4992"/>
    <w:rsid w:val="00CF78A4"/>
    <w:rsid w:val="00D0313A"/>
    <w:rsid w:val="00D05D64"/>
    <w:rsid w:val="00D127AE"/>
    <w:rsid w:val="00D46A49"/>
    <w:rsid w:val="00D5418E"/>
    <w:rsid w:val="00D60655"/>
    <w:rsid w:val="00D67BB1"/>
    <w:rsid w:val="00D735DC"/>
    <w:rsid w:val="00D779A5"/>
    <w:rsid w:val="00D94E1B"/>
    <w:rsid w:val="00DB0350"/>
    <w:rsid w:val="00DB0CB0"/>
    <w:rsid w:val="00DB7815"/>
    <w:rsid w:val="00DE2470"/>
    <w:rsid w:val="00DE4065"/>
    <w:rsid w:val="00DF43CD"/>
    <w:rsid w:val="00E5212B"/>
    <w:rsid w:val="00E655E0"/>
    <w:rsid w:val="00E700B0"/>
    <w:rsid w:val="00E7510C"/>
    <w:rsid w:val="00E95C7D"/>
    <w:rsid w:val="00EA24BC"/>
    <w:rsid w:val="00EB33E5"/>
    <w:rsid w:val="00EB516B"/>
    <w:rsid w:val="00EB61F5"/>
    <w:rsid w:val="00EC2442"/>
    <w:rsid w:val="00EE605B"/>
    <w:rsid w:val="00EF12B6"/>
    <w:rsid w:val="00F01AD0"/>
    <w:rsid w:val="00F01AD6"/>
    <w:rsid w:val="00F1025C"/>
    <w:rsid w:val="00F17CEF"/>
    <w:rsid w:val="00F21D8D"/>
    <w:rsid w:val="00F23466"/>
    <w:rsid w:val="00F31139"/>
    <w:rsid w:val="00F4032C"/>
    <w:rsid w:val="00F41D7A"/>
    <w:rsid w:val="00F7142B"/>
    <w:rsid w:val="00F9343F"/>
    <w:rsid w:val="00F97CEC"/>
    <w:rsid w:val="00FA1A54"/>
    <w:rsid w:val="00FB52FF"/>
    <w:rsid w:val="00FE460E"/>
    <w:rsid w:val="00FE798E"/>
    <w:rsid w:val="00F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573;&#1580;&#1585;&#1575;&#1569;&#1575;&#1578;%20&#1575;&#1604;&#1573;&#1583;&#1585;&#1575;&#1577;%202025\&#1578;&#1601;&#1578;&#1610;&#1588;%20&#1575;&#1604;&#1608;&#1575;&#1585;&#1583;\&#1605;&#1604;&#1575;&#1581;&#1602;%20&#1575;&#1580;&#1585;&#1575;&#1569;%20&#1578;&#1601;&#1578;&#1610;&#1588;%20&#1608;&#1575;&#1582;&#1578;&#1576;&#1575;&#1585;%20&#1575;&#1604;&#1608;&#1575;&#1585;&#1583;&#1575;&#1578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96393-D87C-40A8-960E-0FA6FD44C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ملاحق اجراء تفتيش واختبار الواردات</Template>
  <TotalTime>215</TotalTime>
  <Pages>18</Pages>
  <Words>4013</Words>
  <Characters>22879</Characters>
  <Application>Microsoft Office Word</Application>
  <DocSecurity>0</DocSecurity>
  <Lines>190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ÅÌÑÇÁÇÊ ÇáÌæÏÉ</vt:lpstr>
      <vt:lpstr>ÅÌÑÇÁÇÊ ÇáÌæÏÉ</vt:lpstr>
    </vt:vector>
  </TitlesOfParts>
  <Company>ACF</Company>
  <LinksUpToDate>false</LinksUpToDate>
  <CharactersWithSpaces>26839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aly</dc:creator>
  <cp:lastModifiedBy>test</cp:lastModifiedBy>
  <cp:revision>18</cp:revision>
  <cp:lastPrinted>2025-10-23T08:53:00Z</cp:lastPrinted>
  <dcterms:created xsi:type="dcterms:W3CDTF">2025-10-13T10:25:00Z</dcterms:created>
  <dcterms:modified xsi:type="dcterms:W3CDTF">2025-10-23T08:53:00Z</dcterms:modified>
</cp:coreProperties>
</file>